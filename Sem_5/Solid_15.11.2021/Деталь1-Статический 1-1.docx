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6285"/>
        <w:gridCol w:w="4713"/>
      </w:tblGrid>
      <w:tr w:rsidR="00F448BC" w14:paraId="4A93C467" w14:textId="77777777" w:rsidTr="00A43A5B">
        <w:trPr>
          <w:cantSplit/>
          <w:trHeight w:val="4488"/>
        </w:trPr>
        <w:tc>
          <w:tcPr>
            <w:tcW w:w="6285" w:type="dxa"/>
          </w:tcPr>
          <w:p w14:paraId="5FDEB16F" w14:textId="3C11D510" w:rsidR="00F448BC" w:rsidRDefault="00164517" w:rsidP="00A43A5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327A6E0" wp14:editId="7AD8D7B0">
                  <wp:extent cx="3853815" cy="2095500"/>
                  <wp:effectExtent l="0" t="0" r="0" b="0"/>
                  <wp:docPr id="3" name="Рисунок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815" cy="2095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3" w:type="dxa"/>
            <w:vMerge w:val="restart"/>
          </w:tcPr>
          <w:tbl>
            <w:tblPr>
              <w:tblStyle w:val="aa"/>
              <w:tblW w:w="453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533"/>
            </w:tblGrid>
            <w:tr w:rsidR="00B77317" w:rsidRPr="00164517" w14:paraId="0352A13B" w14:textId="77777777" w:rsidTr="003503B2">
              <w:trPr>
                <w:cantSplit/>
                <w:trHeight w:val="2273"/>
              </w:trPr>
              <w:tc>
                <w:tcPr>
                  <w:tcW w:w="4533" w:type="dxa"/>
                </w:tcPr>
                <w:p w14:paraId="7D49D9DE" w14:textId="3C133AEB" w:rsidR="00B77317" w:rsidRPr="00164517" w:rsidRDefault="00164517" w:rsidP="00E217C8">
                  <w:pPr>
                    <w:rPr>
                      <w:b/>
                      <w:color w:val="365F91" w:themeColor="accent1" w:themeShade="BF"/>
                      <w:sz w:val="40"/>
                      <w:szCs w:val="40"/>
                      <w:lang w:val="ru-RU"/>
                    </w:rPr>
                  </w:pPr>
                  <w:r w:rsidRPr="00164517">
                    <w:rPr>
                      <w:b/>
                      <w:color w:val="365F91" w:themeColor="accent1" w:themeShade="BF"/>
                      <w:sz w:val="40"/>
                      <w:szCs w:val="40"/>
                      <w:lang w:val="ru-RU"/>
                    </w:rPr>
                    <w:t xml:space="preserve">Симуляция </w:t>
                  </w:r>
                  <w:r w:rsidR="004A0724" w:rsidRPr="00164517">
                    <w:rPr>
                      <w:b/>
                      <w:color w:val="365F91" w:themeColor="accent1" w:themeShade="BF"/>
                      <w:sz w:val="40"/>
                      <w:szCs w:val="40"/>
                      <w:lang w:val="ru-RU"/>
                    </w:rPr>
                    <w:t xml:space="preserve"> </w:t>
                  </w:r>
                  <w:r w:rsidRPr="00164517">
                    <w:rPr>
                      <w:b/>
                      <w:color w:val="365F91" w:themeColor="accent1" w:themeShade="BF"/>
                      <w:sz w:val="40"/>
                      <w:szCs w:val="40"/>
                      <w:lang w:val="ru-RU"/>
                    </w:rPr>
                    <w:t>Деталь1</w:t>
                  </w:r>
                </w:p>
                <w:p w14:paraId="15382518" w14:textId="77777777" w:rsidR="00B77317" w:rsidRPr="00164517" w:rsidRDefault="00B77317" w:rsidP="00E217C8">
                  <w:pPr>
                    <w:rPr>
                      <w:rStyle w:val="a3"/>
                      <w:sz w:val="20"/>
                      <w:szCs w:val="20"/>
                      <w:lang w:val="ru-RU"/>
                    </w:rPr>
                  </w:pPr>
                </w:p>
                <w:p w14:paraId="25F3BE8C" w14:textId="59115108" w:rsidR="00B77317" w:rsidRPr="00164517" w:rsidRDefault="00164517" w:rsidP="009C008A">
                  <w:pPr>
                    <w:rPr>
                      <w:rStyle w:val="a3"/>
                      <w:sz w:val="20"/>
                      <w:szCs w:val="20"/>
                      <w:lang w:val="ru-RU"/>
                    </w:rPr>
                  </w:pPr>
                  <w:r>
                    <w:rPr>
                      <w:rStyle w:val="a3"/>
                      <w:sz w:val="20"/>
                      <w:szCs w:val="20"/>
                    </w:rPr>
                    <w:t>Date</w:t>
                  </w:r>
                  <w:r w:rsidR="00B77317" w:rsidRPr="00164517">
                    <w:rPr>
                      <w:rStyle w:val="a3"/>
                      <w:sz w:val="20"/>
                      <w:szCs w:val="20"/>
                      <w:lang w:val="ru-RU"/>
                    </w:rPr>
                    <w:t xml:space="preserve">: </w:t>
                  </w:r>
                  <w:r w:rsidRPr="00164517">
                    <w:rPr>
                      <w:rStyle w:val="a3"/>
                      <w:b w:val="0"/>
                      <w:sz w:val="20"/>
                      <w:szCs w:val="20"/>
                      <w:lang w:val="ru-RU"/>
                    </w:rPr>
                    <w:t>22 ноября 2021 г.</w:t>
                  </w:r>
                  <w:r w:rsidR="00B77317" w:rsidRPr="00164517">
                    <w:rPr>
                      <w:rStyle w:val="a3"/>
                      <w:sz w:val="20"/>
                      <w:szCs w:val="20"/>
                      <w:lang w:val="ru-RU"/>
                    </w:rPr>
                    <w:br/>
                  </w:r>
                  <w:r w:rsidRPr="00164517">
                    <w:rPr>
                      <w:rStyle w:val="a3"/>
                      <w:sz w:val="20"/>
                      <w:szCs w:val="20"/>
                      <w:lang w:val="ru-RU"/>
                    </w:rPr>
                    <w:t>Создатель:</w:t>
                  </w:r>
                  <w:r w:rsidR="00B77317" w:rsidRPr="00164517">
                    <w:rPr>
                      <w:rStyle w:val="a3"/>
                      <w:sz w:val="20"/>
                      <w:szCs w:val="20"/>
                      <w:lang w:val="ru-RU"/>
                    </w:rPr>
                    <w:t xml:space="preserve">: </w:t>
                  </w:r>
                  <w:r>
                    <w:rPr>
                      <w:rStyle w:val="a3"/>
                      <w:b w:val="0"/>
                      <w:sz w:val="20"/>
                      <w:szCs w:val="20"/>
                    </w:rPr>
                    <w:t>DJEsc</w:t>
                  </w:r>
                </w:p>
                <w:p w14:paraId="12E1B683" w14:textId="06FA828C" w:rsidR="00B77317" w:rsidRPr="00164517" w:rsidRDefault="00164517" w:rsidP="009C008A">
                  <w:pPr>
                    <w:rPr>
                      <w:rStyle w:val="a3"/>
                      <w:b w:val="0"/>
                      <w:sz w:val="20"/>
                      <w:szCs w:val="20"/>
                      <w:lang w:val="ru-RU"/>
                    </w:rPr>
                  </w:pPr>
                  <w:r w:rsidRPr="00164517">
                    <w:rPr>
                      <w:rStyle w:val="a3"/>
                      <w:sz w:val="20"/>
                      <w:szCs w:val="20"/>
                      <w:lang w:val="ru-RU"/>
                    </w:rPr>
                    <w:t>Имя исследования</w:t>
                  </w:r>
                  <w:r w:rsidR="00B77317" w:rsidRPr="00164517">
                    <w:rPr>
                      <w:rStyle w:val="a3"/>
                      <w:sz w:val="20"/>
                      <w:szCs w:val="20"/>
                      <w:lang w:val="ru-RU"/>
                    </w:rPr>
                    <w:t>:</w:t>
                  </w:r>
                  <w:r w:rsidR="00B77317" w:rsidRPr="00164517">
                    <w:rPr>
                      <w:rStyle w:val="a3"/>
                      <w:b w:val="0"/>
                      <w:sz w:val="20"/>
                      <w:szCs w:val="20"/>
                      <w:lang w:val="ru-RU"/>
                    </w:rPr>
                    <w:t xml:space="preserve"> </w:t>
                  </w:r>
                  <w:r w:rsidRPr="00164517">
                    <w:rPr>
                      <w:rStyle w:val="a3"/>
                      <w:b w:val="0"/>
                      <w:sz w:val="20"/>
                      <w:szCs w:val="20"/>
                      <w:lang w:val="ru-RU"/>
                    </w:rPr>
                    <w:t>Статический 1</w:t>
                  </w:r>
                </w:p>
                <w:p w14:paraId="78237529" w14:textId="57E1C09D" w:rsidR="00B77317" w:rsidRPr="00164517" w:rsidRDefault="00164517" w:rsidP="00B77317">
                  <w:pPr>
                    <w:rPr>
                      <w:bCs/>
                      <w:sz w:val="20"/>
                      <w:szCs w:val="20"/>
                      <w:lang w:val="ru-RU"/>
                    </w:rPr>
                  </w:pPr>
                  <w:r w:rsidRPr="00164517">
                    <w:rPr>
                      <w:rStyle w:val="a3"/>
                      <w:sz w:val="20"/>
                      <w:szCs w:val="20"/>
                      <w:lang w:val="ru-RU"/>
                    </w:rPr>
                    <w:t>Тип анализа</w:t>
                  </w:r>
                  <w:r w:rsidR="00B77317" w:rsidRPr="00164517">
                    <w:rPr>
                      <w:rStyle w:val="a3"/>
                      <w:sz w:val="20"/>
                      <w:szCs w:val="20"/>
                      <w:lang w:val="ru-RU"/>
                    </w:rPr>
                    <w:t>:</w:t>
                  </w:r>
                  <w:r w:rsidR="00B77317" w:rsidRPr="00164517">
                    <w:rPr>
                      <w:rStyle w:val="a3"/>
                      <w:b w:val="0"/>
                      <w:lang w:val="ru-RU"/>
                    </w:rPr>
                    <w:t xml:space="preserve"> </w:t>
                  </w:r>
                  <w:r w:rsidRPr="00164517">
                    <w:rPr>
                      <w:rStyle w:val="a3"/>
                      <w:b w:val="0"/>
                      <w:sz w:val="20"/>
                      <w:szCs w:val="20"/>
                      <w:lang w:val="ru-RU"/>
                    </w:rPr>
                    <w:t>Статический</w:t>
                  </w:r>
                </w:p>
              </w:tc>
            </w:tr>
            <w:tr w:rsidR="00B77317" w14:paraId="11558FB2" w14:textId="77777777" w:rsidTr="003503B2">
              <w:trPr>
                <w:cantSplit/>
                <w:trHeight w:val="6839"/>
              </w:trPr>
              <w:tc>
                <w:tcPr>
                  <w:tcW w:w="4533" w:type="dxa"/>
                </w:tcPr>
                <w:sdt>
                  <w:sdtPr>
                    <w:rPr>
                      <w:rFonts w:asciiTheme="minorHAnsi" w:eastAsiaTheme="minorHAnsi" w:hAnsiTheme="minorHAnsi" w:cstheme="minorBidi"/>
                      <w:b w:val="0"/>
                      <w:bCs w:val="0"/>
                      <w:color w:val="auto"/>
                      <w:sz w:val="22"/>
                      <w:szCs w:val="22"/>
                    </w:rPr>
                    <w:id w:val="534339788"/>
                    <w:docPartObj>
                      <w:docPartGallery w:val="Table of Contents"/>
                      <w:docPartUnique/>
                    </w:docPartObj>
                  </w:sdtPr>
                  <w:sdtEndPr>
                    <w:rPr>
                      <w:rFonts w:eastAsiaTheme="minorEastAsia"/>
                      <w:sz w:val="20"/>
                    </w:rPr>
                  </w:sdtEndPr>
                  <w:sdtContent>
                    <w:p w14:paraId="14000750" w14:textId="4CEC31C6" w:rsidR="00B77317" w:rsidRDefault="00164517" w:rsidP="00E3408D">
                      <w:pPr>
                        <w:pStyle w:val="a5"/>
                      </w:pPr>
                      <w:r>
                        <w:t>Содержание</w:t>
                      </w:r>
                    </w:p>
                    <w:p w14:paraId="12A28FD7" w14:textId="6B7E025D" w:rsidR="00164517" w:rsidRDefault="001041F1">
                      <w:pPr>
                        <w:pStyle w:val="11"/>
                        <w:rPr>
                          <w:noProof/>
                          <w:sz w:val="22"/>
                          <w:lang w:val="ru-RU" w:eastAsia="ru-RU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 w:rsidR="00B77317">
                        <w:rPr>
                          <w:sz w:val="18"/>
                        </w:rPr>
                        <w:instrText xml:space="preserve"> TOC \o "1-1" \h \z \u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hyperlink w:anchor="_Toc88480324" w:history="1">
                        <w:r w:rsidR="00164517" w:rsidRPr="009F1358">
                          <w:rPr>
                            <w:rStyle w:val="ad"/>
                            <w:noProof/>
                          </w:rPr>
                          <w:t>Описание</w:t>
                        </w:r>
                        <w:r w:rsidR="00164517">
                          <w:rPr>
                            <w:noProof/>
                            <w:webHidden/>
                          </w:rPr>
                          <w:tab/>
                        </w:r>
                        <w:r w:rsidR="00164517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164517">
                          <w:rPr>
                            <w:noProof/>
                            <w:webHidden/>
                          </w:rPr>
                          <w:instrText xml:space="preserve"> PAGEREF _Toc88480324 \h </w:instrText>
                        </w:r>
                        <w:r w:rsidR="00164517">
                          <w:rPr>
                            <w:noProof/>
                            <w:webHidden/>
                          </w:rPr>
                        </w:r>
                        <w:r w:rsidR="00164517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164517">
                          <w:rPr>
                            <w:noProof/>
                            <w:webHidden/>
                          </w:rPr>
                          <w:t>1</w:t>
                        </w:r>
                        <w:r w:rsidR="00164517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174F237" w14:textId="376DB7A2" w:rsidR="00164517" w:rsidRDefault="00164517">
                      <w:pPr>
                        <w:pStyle w:val="11"/>
                        <w:rPr>
                          <w:noProof/>
                          <w:sz w:val="22"/>
                          <w:lang w:val="ru-RU" w:eastAsia="ru-RU"/>
                        </w:rPr>
                      </w:pPr>
                      <w:hyperlink w:anchor="_Toc88480325" w:history="1">
                        <w:r w:rsidRPr="009F1358">
                          <w:rPr>
                            <w:rStyle w:val="ad"/>
                            <w:noProof/>
                          </w:rPr>
                          <w:t>Допущения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_Toc88480325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7E7CE9EA" w14:textId="457611E2" w:rsidR="00164517" w:rsidRDefault="00164517">
                      <w:pPr>
                        <w:pStyle w:val="11"/>
                        <w:rPr>
                          <w:noProof/>
                          <w:sz w:val="22"/>
                          <w:lang w:val="ru-RU" w:eastAsia="ru-RU"/>
                        </w:rPr>
                      </w:pPr>
                      <w:hyperlink w:anchor="_Toc88480326" w:history="1">
                        <w:r w:rsidRPr="009F1358">
                          <w:rPr>
                            <w:rStyle w:val="ad"/>
                            <w:noProof/>
                          </w:rPr>
                          <w:t>Информация о модели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_Toc88480326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1926B038" w14:textId="2050CCFD" w:rsidR="00164517" w:rsidRDefault="00164517">
                      <w:pPr>
                        <w:pStyle w:val="11"/>
                        <w:rPr>
                          <w:noProof/>
                          <w:sz w:val="22"/>
                          <w:lang w:val="ru-RU" w:eastAsia="ru-RU"/>
                        </w:rPr>
                      </w:pPr>
                      <w:hyperlink w:anchor="_Toc88480327" w:history="1">
                        <w:r w:rsidRPr="009F1358">
                          <w:rPr>
                            <w:rStyle w:val="ad"/>
                            <w:noProof/>
                          </w:rPr>
                          <w:t>Свойства исследования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_Toc88480327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7C431D3F" w14:textId="77B1317B" w:rsidR="00164517" w:rsidRDefault="00164517">
                      <w:pPr>
                        <w:pStyle w:val="11"/>
                        <w:rPr>
                          <w:noProof/>
                          <w:sz w:val="22"/>
                          <w:lang w:val="ru-RU" w:eastAsia="ru-RU"/>
                        </w:rPr>
                      </w:pPr>
                      <w:hyperlink w:anchor="_Toc88480328" w:history="1">
                        <w:r w:rsidRPr="009F1358">
                          <w:rPr>
                            <w:rStyle w:val="ad"/>
                            <w:noProof/>
                          </w:rPr>
                          <w:t>Единицы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_Toc88480328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5C5EFFA" w14:textId="2854E6EA" w:rsidR="00164517" w:rsidRDefault="00164517">
                      <w:pPr>
                        <w:pStyle w:val="11"/>
                        <w:rPr>
                          <w:noProof/>
                          <w:sz w:val="22"/>
                          <w:lang w:val="ru-RU" w:eastAsia="ru-RU"/>
                        </w:rPr>
                      </w:pPr>
                      <w:hyperlink w:anchor="_Toc88480329" w:history="1">
                        <w:r w:rsidRPr="009F1358">
                          <w:rPr>
                            <w:rStyle w:val="ad"/>
                            <w:noProof/>
                          </w:rPr>
                          <w:t>Свойства материала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_Toc88480329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4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594077D" w14:textId="7AC8DD2A" w:rsidR="00164517" w:rsidRDefault="00164517">
                      <w:pPr>
                        <w:pStyle w:val="11"/>
                        <w:rPr>
                          <w:noProof/>
                          <w:sz w:val="22"/>
                          <w:lang w:val="ru-RU" w:eastAsia="ru-RU"/>
                        </w:rPr>
                      </w:pPr>
                      <w:hyperlink w:anchor="_Toc88480330" w:history="1">
                        <w:r w:rsidRPr="009F1358">
                          <w:rPr>
                            <w:rStyle w:val="ad"/>
                            <w:noProof/>
                          </w:rPr>
                          <w:t>Нагрузки и крепления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_Toc88480330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4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1AF00CB2" w14:textId="3D9631E1" w:rsidR="00164517" w:rsidRDefault="00164517">
                      <w:pPr>
                        <w:pStyle w:val="11"/>
                        <w:rPr>
                          <w:noProof/>
                          <w:sz w:val="22"/>
                          <w:lang w:val="ru-RU" w:eastAsia="ru-RU"/>
                        </w:rPr>
                      </w:pPr>
                      <w:hyperlink w:anchor="_Toc88480331" w:history="1">
                        <w:r w:rsidRPr="009F1358">
                          <w:rPr>
                            <w:rStyle w:val="ad"/>
                            <w:noProof/>
                          </w:rPr>
                          <w:t>Определения соединителей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_Toc88480331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5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623CAAE" w14:textId="695EE0AB" w:rsidR="00164517" w:rsidRDefault="00164517">
                      <w:pPr>
                        <w:pStyle w:val="11"/>
                        <w:rPr>
                          <w:noProof/>
                          <w:sz w:val="22"/>
                          <w:lang w:val="ru-RU" w:eastAsia="ru-RU"/>
                        </w:rPr>
                      </w:pPr>
                      <w:hyperlink w:anchor="_Toc88480332" w:history="1">
                        <w:r w:rsidRPr="009F1358">
                          <w:rPr>
                            <w:rStyle w:val="ad"/>
                            <w:noProof/>
                          </w:rPr>
                          <w:t>Данные контакта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_Toc88480332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5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262329AA" w14:textId="7B6FA16B" w:rsidR="00164517" w:rsidRDefault="00164517">
                      <w:pPr>
                        <w:pStyle w:val="11"/>
                        <w:rPr>
                          <w:noProof/>
                          <w:sz w:val="22"/>
                          <w:lang w:val="ru-RU" w:eastAsia="ru-RU"/>
                        </w:rPr>
                      </w:pPr>
                      <w:hyperlink w:anchor="_Toc88480333" w:history="1">
                        <w:r w:rsidRPr="009F1358">
                          <w:rPr>
                            <w:rStyle w:val="ad"/>
                            <w:noProof/>
                          </w:rPr>
                          <w:t>Информация о сетке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_Toc88480333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5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2E0217EE" w14:textId="524393F5" w:rsidR="00164517" w:rsidRDefault="00164517">
                      <w:pPr>
                        <w:pStyle w:val="11"/>
                        <w:rPr>
                          <w:noProof/>
                          <w:sz w:val="22"/>
                          <w:lang w:val="ru-RU" w:eastAsia="ru-RU"/>
                        </w:rPr>
                      </w:pPr>
                      <w:hyperlink w:anchor="_Toc88480334" w:history="1">
                        <w:r w:rsidRPr="009F1358">
                          <w:rPr>
                            <w:rStyle w:val="ad"/>
                            <w:noProof/>
                          </w:rPr>
                          <w:t>Данные датчиков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_Toc88480334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6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215CCFA4" w14:textId="0A707848" w:rsidR="00164517" w:rsidRDefault="00164517">
                      <w:pPr>
                        <w:pStyle w:val="11"/>
                        <w:rPr>
                          <w:noProof/>
                          <w:sz w:val="22"/>
                          <w:lang w:val="ru-RU" w:eastAsia="ru-RU"/>
                        </w:rPr>
                      </w:pPr>
                      <w:hyperlink w:anchor="_Toc88480335" w:history="1">
                        <w:r w:rsidRPr="009F1358">
                          <w:rPr>
                            <w:rStyle w:val="ad"/>
                            <w:noProof/>
                            <w:lang w:val="ru-RU"/>
                          </w:rPr>
                          <w:t>Результирующие силы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_Toc88480335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7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09699AE" w14:textId="6E470A86" w:rsidR="00164517" w:rsidRDefault="00164517">
                      <w:pPr>
                        <w:pStyle w:val="11"/>
                        <w:rPr>
                          <w:noProof/>
                          <w:sz w:val="22"/>
                          <w:lang w:val="ru-RU" w:eastAsia="ru-RU"/>
                        </w:rPr>
                      </w:pPr>
                      <w:hyperlink w:anchor="_Toc88480336" w:history="1">
                        <w:r w:rsidRPr="009F1358">
                          <w:rPr>
                            <w:rStyle w:val="ad"/>
                            <w:noProof/>
                          </w:rPr>
                          <w:t>Балки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_Toc88480336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7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2C92462F" w14:textId="2E9BF2DA" w:rsidR="00164517" w:rsidRDefault="00164517">
                      <w:pPr>
                        <w:pStyle w:val="11"/>
                        <w:rPr>
                          <w:noProof/>
                          <w:sz w:val="22"/>
                          <w:lang w:val="ru-RU" w:eastAsia="ru-RU"/>
                        </w:rPr>
                      </w:pPr>
                      <w:hyperlink w:anchor="_Toc88480337" w:history="1">
                        <w:r w:rsidRPr="009F1358">
                          <w:rPr>
                            <w:rStyle w:val="ad"/>
                            <w:noProof/>
                          </w:rPr>
                          <w:t>Результаты исследования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_Toc88480337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8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29B45BB" w14:textId="06D01032" w:rsidR="00164517" w:rsidRDefault="00164517">
                      <w:pPr>
                        <w:pStyle w:val="11"/>
                        <w:rPr>
                          <w:noProof/>
                          <w:sz w:val="22"/>
                          <w:lang w:val="ru-RU" w:eastAsia="ru-RU"/>
                        </w:rPr>
                      </w:pPr>
                      <w:hyperlink w:anchor="_Toc88480338" w:history="1">
                        <w:r w:rsidRPr="009F1358">
                          <w:rPr>
                            <w:rStyle w:val="ad"/>
                            <w:noProof/>
                          </w:rPr>
                          <w:t>Вывод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_Toc88480338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14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6025485A" w14:textId="19CECEF2" w:rsidR="00B77317" w:rsidRPr="00EF5B54" w:rsidRDefault="001041F1" w:rsidP="00E3408D">
                      <w:pPr>
                        <w:pStyle w:val="1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end"/>
                      </w:r>
                    </w:p>
                  </w:sdtContent>
                </w:sdt>
              </w:tc>
            </w:tr>
          </w:tbl>
          <w:p w14:paraId="1A7661D4" w14:textId="77777777" w:rsidR="00F448BC" w:rsidRDefault="00F448BC" w:rsidP="00A5373F"/>
        </w:tc>
      </w:tr>
      <w:tr w:rsidR="00F448BC" w14:paraId="56B896FE" w14:textId="77777777" w:rsidTr="00BE081A">
        <w:trPr>
          <w:cantSplit/>
          <w:trHeight w:val="3924"/>
        </w:trPr>
        <w:tc>
          <w:tcPr>
            <w:tcW w:w="6285" w:type="dxa"/>
          </w:tcPr>
          <w:p w14:paraId="21E27AB6" w14:textId="1E533D3B" w:rsidR="00C27B5D" w:rsidRDefault="00164517" w:rsidP="00C27B5D">
            <w:pPr>
              <w:pStyle w:val="1"/>
              <w:outlineLvl w:val="0"/>
            </w:pPr>
            <w:bookmarkStart w:id="0" w:name="_Toc88480324"/>
            <w:r>
              <w:t>Описание</w:t>
            </w:r>
            <w:bookmarkEnd w:id="0"/>
          </w:p>
          <w:p w14:paraId="088A630D" w14:textId="6EAB77BB" w:rsidR="00F448BC" w:rsidRPr="00E65D6E" w:rsidRDefault="00164517" w:rsidP="00FF408C">
            <w:r>
              <w:t>Данные отсутствуют</w:t>
            </w:r>
          </w:p>
        </w:tc>
        <w:tc>
          <w:tcPr>
            <w:tcW w:w="4713" w:type="dxa"/>
            <w:vMerge/>
          </w:tcPr>
          <w:p w14:paraId="40068F69" w14:textId="77777777" w:rsidR="00F448BC" w:rsidRPr="00A33AA4" w:rsidRDefault="00F448BC" w:rsidP="00840CC7">
            <w:pPr>
              <w:pStyle w:val="3"/>
            </w:pPr>
          </w:p>
        </w:tc>
      </w:tr>
    </w:tbl>
    <w:p w14:paraId="0285850A" w14:textId="77777777" w:rsidR="00F25CD7" w:rsidRDefault="00F25CD7">
      <w:r>
        <w:br w:type="page"/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343025" w14:paraId="5BFF848F" w14:textId="77777777" w:rsidTr="00DD03CF">
        <w:tc>
          <w:tcPr>
            <w:tcW w:w="11016" w:type="dxa"/>
          </w:tcPr>
          <w:p w14:paraId="574D8049" w14:textId="53223B6E" w:rsidR="00343025" w:rsidRDefault="00164517" w:rsidP="00343025">
            <w:pPr>
              <w:pStyle w:val="1"/>
              <w:outlineLvl w:val="0"/>
            </w:pPr>
            <w:bookmarkStart w:id="1" w:name="_Toc243733140"/>
            <w:bookmarkStart w:id="2" w:name="_Toc245020107"/>
            <w:bookmarkStart w:id="3" w:name="_Toc245020139"/>
            <w:bookmarkStart w:id="4" w:name="_Toc88480325"/>
            <w:r>
              <w:lastRenderedPageBreak/>
              <w:t>Допущения</w:t>
            </w:r>
            <w:bookmarkEnd w:id="4"/>
          </w:p>
          <w:p w14:paraId="0A25822C" w14:textId="65BD059F" w:rsidR="00A96F2C" w:rsidRDefault="00A96F2C" w:rsidP="00A96F2C"/>
        </w:tc>
      </w:tr>
    </w:tbl>
    <w:p w14:paraId="748D5317" w14:textId="77777777" w:rsidR="00343025" w:rsidRDefault="00343025" w:rsidP="00B77317">
      <w:pPr>
        <w:pStyle w:val="1"/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FF408C" w14:paraId="1551AAC2" w14:textId="77777777" w:rsidTr="00ED5A01">
        <w:tc>
          <w:tcPr>
            <w:tcW w:w="11016" w:type="dxa"/>
          </w:tcPr>
          <w:p w14:paraId="6CB97DD5" w14:textId="156F06E4" w:rsidR="00FF408C" w:rsidRDefault="00164517" w:rsidP="00FF408C">
            <w:pPr>
              <w:pStyle w:val="1"/>
              <w:outlineLvl w:val="0"/>
            </w:pPr>
            <w:bookmarkStart w:id="5" w:name="_Toc88480326"/>
            <w:r>
              <w:t>Информация о модели</w:t>
            </w:r>
            <w:bookmarkEnd w:id="5"/>
          </w:p>
          <w:p w14:paraId="231D448C" w14:textId="77777777" w:rsidR="00931A46" w:rsidRDefault="00931A46" w:rsidP="00FF408C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77"/>
              <w:gridCol w:w="2340"/>
              <w:gridCol w:w="3060"/>
              <w:gridCol w:w="2677"/>
            </w:tblGrid>
            <w:tr w:rsidR="00C16188" w:rsidRPr="00164517" w14:paraId="3D0B9856" w14:textId="77777777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tbl>
                  <w:tblPr>
                    <w:tblStyle w:val="aa"/>
                    <w:tblW w:w="0" w:type="auto"/>
                    <w:tblInd w:w="944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8640"/>
                  </w:tblGrid>
                  <w:tr w:rsidR="00077EA0" w14:paraId="649F5221" w14:textId="77777777" w:rsidTr="00077EA0">
                    <w:tc>
                      <w:tcPr>
                        <w:tcW w:w="8640" w:type="dxa"/>
                      </w:tcPr>
                      <w:p w14:paraId="34DB858D" w14:textId="4611EAFD" w:rsidR="00077EA0" w:rsidRDefault="00164517" w:rsidP="00077EA0">
                        <w:pPr>
                          <w:jc w:val="center"/>
                          <w:rPr>
                            <w:rStyle w:val="a3"/>
                            <w:noProof/>
                          </w:rPr>
                        </w:pPr>
                        <w:r>
                          <w:rPr>
                            <w:b/>
                            <w:bCs/>
                            <w:noProof/>
                          </w:rPr>
                          <w:drawing>
                            <wp:inline distT="0" distB="0" distL="0" distR="0" wp14:anchorId="3870BC9C" wp14:editId="034F5D6F">
                              <wp:extent cx="5349240" cy="2908935"/>
                              <wp:effectExtent l="0" t="0" r="3810" b="5715"/>
                              <wp:docPr id="4" name="Рисунок 4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" name=""/>
                                      <pic:cNvPicPr/>
                                    </pic:nvPicPr>
                                    <pic:blipFill>
                                      <a:blip r:embed="rId8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349240" cy="290893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4F1EA902" w14:textId="7E0A6756" w:rsidR="00C16188" w:rsidRPr="00164517" w:rsidRDefault="00164517" w:rsidP="00C16188">
                  <w:pPr>
                    <w:jc w:val="center"/>
                    <w:rPr>
                      <w:rStyle w:val="a3"/>
                      <w:noProof/>
                      <w:sz w:val="20"/>
                      <w:szCs w:val="20"/>
                      <w:lang w:val="ru-RU"/>
                    </w:rPr>
                  </w:pPr>
                  <w:r w:rsidRPr="00164517">
                    <w:rPr>
                      <w:rStyle w:val="a3"/>
                      <w:b/>
                      <w:noProof/>
                      <w:sz w:val="20"/>
                      <w:szCs w:val="20"/>
                      <w:lang w:val="ru-RU"/>
                    </w:rPr>
                    <w:t>Имя модели</w:t>
                  </w:r>
                  <w:r w:rsidR="00C16188" w:rsidRPr="00164517">
                    <w:rPr>
                      <w:rStyle w:val="a3"/>
                      <w:b/>
                      <w:noProof/>
                      <w:sz w:val="20"/>
                      <w:szCs w:val="20"/>
                      <w:lang w:val="ru-RU"/>
                    </w:rPr>
                    <w:t xml:space="preserve">: </w:t>
                  </w:r>
                  <w:r w:rsidRPr="00164517">
                    <w:rPr>
                      <w:rStyle w:val="a3"/>
                      <w:noProof/>
                      <w:sz w:val="20"/>
                      <w:szCs w:val="20"/>
                      <w:lang w:val="ru-RU"/>
                    </w:rPr>
                    <w:t>Деталь1</w:t>
                  </w:r>
                </w:p>
                <w:p w14:paraId="66469694" w14:textId="469D2AC2" w:rsidR="00C16188" w:rsidRPr="00164517" w:rsidRDefault="00164517" w:rsidP="00C16188">
                  <w:pPr>
                    <w:jc w:val="center"/>
                    <w:rPr>
                      <w:lang w:val="ru-RU"/>
                    </w:rPr>
                  </w:pPr>
                  <w:r w:rsidRPr="00164517">
                    <w:rPr>
                      <w:rStyle w:val="a3"/>
                      <w:b/>
                      <w:noProof/>
                      <w:sz w:val="20"/>
                      <w:szCs w:val="20"/>
                      <w:lang w:val="ru-RU"/>
                    </w:rPr>
                    <w:t>Активная конфигурация</w:t>
                  </w:r>
                  <w:r w:rsidR="00C16188" w:rsidRPr="00164517">
                    <w:rPr>
                      <w:rStyle w:val="a3"/>
                      <w:b/>
                      <w:noProof/>
                      <w:sz w:val="20"/>
                      <w:szCs w:val="20"/>
                      <w:lang w:val="ru-RU"/>
                    </w:rPr>
                    <w:t xml:space="preserve">: </w:t>
                  </w:r>
                  <w:r w:rsidRPr="00164517">
                    <w:rPr>
                      <w:rStyle w:val="a3"/>
                      <w:noProof/>
                      <w:sz w:val="20"/>
                      <w:szCs w:val="20"/>
                      <w:lang w:val="ru-RU"/>
                    </w:rPr>
                    <w:t>По умолчанию</w:t>
                  </w:r>
                </w:p>
              </w:tc>
            </w:tr>
            <w:tr w:rsidR="00C16188" w14:paraId="2BEC4B3E" w14:textId="77777777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0DFFCA7" w14:textId="00B57742" w:rsidR="00C16188" w:rsidRPr="0044448A" w:rsidRDefault="00164517" w:rsidP="00C16188">
                  <w:pPr>
                    <w:rPr>
                      <w:sz w:val="24"/>
                      <w:szCs w:val="24"/>
                    </w:rPr>
                  </w:pPr>
                  <w:r>
                    <w:rPr>
                      <w:rStyle w:val="a3"/>
                      <w:b/>
                      <w:noProof/>
                      <w:sz w:val="24"/>
                      <w:szCs w:val="24"/>
                    </w:rPr>
                    <w:t>Твердые тела</w:t>
                  </w:r>
                </w:p>
              </w:tc>
            </w:tr>
            <w:tr w:rsidR="00C16188" w14:paraId="122DEE10" w14:textId="77777777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30F4253" w14:textId="1D90F820" w:rsidR="00C16188" w:rsidRDefault="00164517" w:rsidP="0044448A">
                  <w:pPr>
                    <w:jc w:val="center"/>
                  </w:pPr>
                  <w:r>
                    <w:rPr>
                      <w:rStyle w:val="a3"/>
                      <w:b/>
                      <w:noProof/>
                      <w:sz w:val="20"/>
                      <w:szCs w:val="20"/>
                    </w:rPr>
                    <w:t>Имя и ссылки документа</w:t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B701CFE" w14:textId="52698D00" w:rsidR="00C16188" w:rsidRDefault="00164517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a3"/>
                      <w:b/>
                      <w:noProof/>
                      <w:sz w:val="20"/>
                      <w:szCs w:val="20"/>
                    </w:rPr>
                    <w:t>Рассматривается как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7150C43" w14:textId="2CEF694E" w:rsidR="00C16188" w:rsidRDefault="00164517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a3"/>
                      <w:b/>
                      <w:noProof/>
                      <w:sz w:val="20"/>
                      <w:szCs w:val="20"/>
                    </w:rPr>
                    <w:t>Объемные свойства</w:t>
                  </w: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D842937" w14:textId="72DEF238" w:rsidR="00C16188" w:rsidRDefault="00164517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a3"/>
                      <w:b/>
                      <w:noProof/>
                      <w:sz w:val="20"/>
                      <w:szCs w:val="20"/>
                    </w:rPr>
                    <w:t>Путь документа/Дата изменения</w:t>
                  </w:r>
                </w:p>
              </w:tc>
            </w:tr>
            <w:tr w:rsidR="00C16188" w14:paraId="3823E437" w14:textId="77777777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7128F71" w14:textId="581D85D9" w:rsidR="00C16188" w:rsidRDefault="00164517" w:rsidP="0044448A">
                  <w:pPr>
                    <w:jc w:val="center"/>
                    <w:rPr>
                      <w:rStyle w:val="a3"/>
                      <w:noProof/>
                      <w:sz w:val="20"/>
                      <w:szCs w:val="20"/>
                    </w:rPr>
                  </w:pPr>
                  <w:r>
                    <w:rPr>
                      <w:rStyle w:val="a3"/>
                      <w:noProof/>
                      <w:sz w:val="20"/>
                      <w:szCs w:val="20"/>
                    </w:rPr>
                    <w:t>Скругление5</w:t>
                  </w:r>
                </w:p>
                <w:p w14:paraId="6E159B4B" w14:textId="76CBA596" w:rsidR="004B3022" w:rsidRPr="0044448A" w:rsidRDefault="00164517" w:rsidP="0044448A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7D9C62D9" wp14:editId="7F0F2D83">
                        <wp:extent cx="1562735" cy="849630"/>
                        <wp:effectExtent l="0" t="0" r="0" b="7620"/>
                        <wp:docPr id="5" name="Рисунок 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496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DF383C2" w14:textId="6E3BB0E7" w:rsidR="00C16188" w:rsidRPr="0044448A" w:rsidRDefault="00164517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a3"/>
                      <w:noProof/>
                      <w:sz w:val="20"/>
                      <w:szCs w:val="20"/>
                    </w:rPr>
                    <w:t>Твердое тело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3C9FFCA" w14:textId="77777777" w:rsidR="00164517" w:rsidRPr="00164517" w:rsidRDefault="00164517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</w:pPr>
                  <w:r w:rsidRPr="00164517"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  <w:t xml:space="preserve">Масса:0,0300929 </w:t>
                  </w: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kg</w:t>
                  </w:r>
                </w:p>
                <w:p w14:paraId="6CD6CF22" w14:textId="77777777" w:rsidR="00164517" w:rsidRPr="00164517" w:rsidRDefault="00164517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</w:pPr>
                  <w:r w:rsidRPr="00164517"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  <w:t>Объем:6,51361</w:t>
                  </w: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e</w:t>
                  </w:r>
                  <w:r w:rsidRPr="00164517"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  <w:t xml:space="preserve">-06 </w:t>
                  </w: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m</w:t>
                  </w:r>
                  <w:r w:rsidRPr="00164517"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  <w:t>^3</w:t>
                  </w:r>
                </w:p>
                <w:p w14:paraId="1C981A25" w14:textId="77777777" w:rsidR="00164517" w:rsidRDefault="00164517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Плотность:4 620 kg/m^3</w:t>
                  </w:r>
                </w:p>
                <w:p w14:paraId="4E82AC6D" w14:textId="77777777" w:rsidR="00164517" w:rsidRDefault="00164517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Масса:0,29491 N</w:t>
                  </w:r>
                </w:p>
                <w:p w14:paraId="12127887" w14:textId="122FCAC5" w:rsidR="00C16188" w:rsidRPr="0044448A" w:rsidRDefault="00C16188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31489DC" w14:textId="77777777" w:rsidR="00164517" w:rsidRDefault="00164517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D:\Programming\proglabs\Sem_5\Solid_15.11.2021\Деталь1.SLDPRT</w:t>
                  </w:r>
                </w:p>
                <w:p w14:paraId="69A69EB8" w14:textId="35F97D49" w:rsidR="00C16188" w:rsidRPr="0044448A" w:rsidRDefault="00164517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a3"/>
                      <w:noProof/>
                      <w:sz w:val="20"/>
                      <w:szCs w:val="20"/>
                    </w:rPr>
                    <w:t>Nov 22 13:18:34 2021</w:t>
                  </w:r>
                </w:p>
              </w:tc>
            </w:tr>
          </w:tbl>
          <w:p w14:paraId="70194AA6" w14:textId="67340077" w:rsidR="00FF408C" w:rsidRDefault="00FF408C" w:rsidP="00A96F2C"/>
        </w:tc>
      </w:tr>
    </w:tbl>
    <w:p w14:paraId="7910900B" w14:textId="77777777" w:rsidR="00FF408C" w:rsidRDefault="00FF408C" w:rsidP="00FF408C"/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67"/>
      </w:tblGrid>
      <w:tr w:rsidR="005E294F" w14:paraId="5A1464A9" w14:textId="77777777" w:rsidTr="005E294F">
        <w:tc>
          <w:tcPr>
            <w:tcW w:w="11016" w:type="dxa"/>
          </w:tcPr>
          <w:p w14:paraId="0B72DF59" w14:textId="73DCDF57" w:rsidR="00B35001" w:rsidRPr="00B35001" w:rsidRDefault="00164517" w:rsidP="00B35001">
            <w:pPr>
              <w:pStyle w:val="1"/>
              <w:outlineLvl w:val="0"/>
            </w:pPr>
            <w:bookmarkStart w:id="6" w:name="_Toc88480327"/>
            <w:r>
              <w:lastRenderedPageBreak/>
              <w:t>Свойства исследования</w:t>
            </w:r>
            <w:bookmarkEnd w:id="6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4820"/>
              <w:gridCol w:w="5385"/>
            </w:tblGrid>
            <w:tr w:rsidR="00B35001" w14:paraId="1E6E2889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0EF1BCB" w14:textId="389E0E9F" w:rsidR="00B35001" w:rsidRDefault="00164517" w:rsidP="005E294F">
                  <w:r>
                    <w:t>Имя исследования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00A1903" w14:textId="007F7204" w:rsidR="00B35001" w:rsidRDefault="00164517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Статический 1</w:t>
                  </w:r>
                </w:p>
              </w:tc>
            </w:tr>
            <w:tr w:rsidR="00164517" w14:paraId="7FA29CF8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B7EFD30" w14:textId="1C6CD8B2" w:rsidR="00164517" w:rsidRDefault="00164517" w:rsidP="005E294F">
                  <w:r>
                    <w:t>Тип анализа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1C3CD29" w14:textId="16C1EF38" w:rsidR="00164517" w:rsidRDefault="00164517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Статический</w:t>
                  </w:r>
                </w:p>
              </w:tc>
            </w:tr>
            <w:tr w:rsidR="00164517" w14:paraId="710BFD84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64F12C2" w14:textId="74099355" w:rsidR="00164517" w:rsidRDefault="00164517" w:rsidP="005E294F">
                  <w:r>
                    <w:t>Тип сетки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28F5DBE" w14:textId="2E6610C0" w:rsidR="00164517" w:rsidRDefault="00164517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Сетка на твердом теле</w:t>
                  </w:r>
                </w:p>
              </w:tc>
            </w:tr>
            <w:tr w:rsidR="00164517" w14:paraId="3F4231F4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F08ED96" w14:textId="6983396D" w:rsidR="00164517" w:rsidRDefault="00164517" w:rsidP="005E294F">
                  <w:r>
                    <w:t xml:space="preserve">Тепловой эффект: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48F79D7" w14:textId="6A3EF7FE" w:rsidR="00164517" w:rsidRDefault="00164517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Вкл</w:t>
                  </w:r>
                </w:p>
              </w:tc>
            </w:tr>
            <w:tr w:rsidR="00164517" w14:paraId="6DB9E745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0FCF6B5" w14:textId="0FEA3F80" w:rsidR="00164517" w:rsidRDefault="00164517" w:rsidP="005E294F">
                  <w:r>
                    <w:t>Термический параметр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3917172" w14:textId="2892C7AD" w:rsidR="00164517" w:rsidRDefault="00164517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Включить тепловые нагрузки</w:t>
                  </w:r>
                </w:p>
              </w:tc>
            </w:tr>
            <w:tr w:rsidR="00164517" w14:paraId="40315115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3B7ABC8" w14:textId="3F006A38" w:rsidR="00164517" w:rsidRDefault="00164517" w:rsidP="005E294F">
                  <w:r>
                    <w:t>Температура при нулевом напряжении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845FE15" w14:textId="0DF7CD26" w:rsidR="00164517" w:rsidRDefault="00164517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298 Kelvin</w:t>
                  </w:r>
                </w:p>
              </w:tc>
            </w:tr>
            <w:tr w:rsidR="00164517" w14:paraId="15756F44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F77E7BE" w14:textId="553A37B4" w:rsidR="00164517" w:rsidRPr="00164517" w:rsidRDefault="00164517" w:rsidP="005E294F">
                  <w:pPr>
                    <w:rPr>
                      <w:lang w:val="ru-RU"/>
                    </w:rPr>
                  </w:pPr>
                  <w:r w:rsidRPr="00164517">
                    <w:rPr>
                      <w:lang w:val="ru-RU"/>
                    </w:rPr>
                    <w:t xml:space="preserve">Включить эффекты давления жидкости из </w:t>
                  </w:r>
                  <w:r>
                    <w:t>SOLIDWORKS</w:t>
                  </w:r>
                  <w:r w:rsidRPr="00164517">
                    <w:rPr>
                      <w:lang w:val="ru-RU"/>
                    </w:rPr>
                    <w:t xml:space="preserve"> </w:t>
                  </w:r>
                  <w:r>
                    <w:t>Flow</w:t>
                  </w:r>
                  <w:r w:rsidRPr="00164517">
                    <w:rPr>
                      <w:lang w:val="ru-RU"/>
                    </w:rPr>
                    <w:t xml:space="preserve"> </w:t>
                  </w:r>
                  <w:r>
                    <w:t>Simulation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60268A6" w14:textId="3577D07A" w:rsidR="00164517" w:rsidRDefault="00164517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Выкл</w:t>
                  </w:r>
                </w:p>
              </w:tc>
            </w:tr>
            <w:tr w:rsidR="00164517" w14:paraId="7BCF0CD1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C34C0D7" w14:textId="512BA0A4" w:rsidR="00164517" w:rsidRDefault="00164517" w:rsidP="005E294F">
                  <w:r>
                    <w:t>Тип решающей программы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ED6A6F0" w14:textId="11BE9104" w:rsidR="00164517" w:rsidRDefault="00164517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Авто</w:t>
                  </w:r>
                </w:p>
              </w:tc>
            </w:tr>
            <w:tr w:rsidR="00164517" w14:paraId="17860093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EE1A06C" w14:textId="0AD0CF43" w:rsidR="00164517" w:rsidRPr="00164517" w:rsidRDefault="00164517" w:rsidP="005E294F">
                  <w:pPr>
                    <w:rPr>
                      <w:lang w:val="ru-RU"/>
                    </w:rPr>
                  </w:pPr>
                  <w:r w:rsidRPr="00164517">
                    <w:rPr>
                      <w:lang w:val="ru-RU"/>
                    </w:rPr>
                    <w:t xml:space="preserve">Влияние нагрузок на собственные частоты: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0D431C3" w14:textId="07ABF83D" w:rsidR="00164517" w:rsidRDefault="00164517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Выкл</w:t>
                  </w:r>
                </w:p>
              </w:tc>
            </w:tr>
            <w:tr w:rsidR="00164517" w14:paraId="7AFD423A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F723BC1" w14:textId="60E2ABF2" w:rsidR="00164517" w:rsidRDefault="00164517" w:rsidP="005E294F">
                  <w:r>
                    <w:t xml:space="preserve">Мягкая пружина: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C6B49DC" w14:textId="72EB4CEF" w:rsidR="00164517" w:rsidRDefault="00164517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Выкл</w:t>
                  </w:r>
                </w:p>
              </w:tc>
            </w:tr>
            <w:tr w:rsidR="00164517" w14:paraId="6AD003E0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3B89EE9" w14:textId="49319732" w:rsidR="00164517" w:rsidRDefault="00164517" w:rsidP="005E294F">
                  <w:r>
                    <w:t xml:space="preserve">Инерционная разгрузка: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CB51AC0" w14:textId="0E822585" w:rsidR="00164517" w:rsidRDefault="00164517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Выкл</w:t>
                  </w:r>
                </w:p>
              </w:tc>
            </w:tr>
            <w:tr w:rsidR="00164517" w14:paraId="6D20DDC5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ABB9E20" w14:textId="20E8B78B" w:rsidR="00164517" w:rsidRDefault="00164517" w:rsidP="005E294F">
                  <w:r>
                    <w:t>Несовместимые параметры связи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AADEB19" w14:textId="1AD61568" w:rsidR="00164517" w:rsidRDefault="00164517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Авто</w:t>
                  </w:r>
                </w:p>
              </w:tc>
            </w:tr>
            <w:tr w:rsidR="00164517" w14:paraId="30339C40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93DE458" w14:textId="46FE1C57" w:rsidR="00164517" w:rsidRDefault="00164517" w:rsidP="005E294F">
                  <w:r>
                    <w:t>Большие перемещения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66DDFE8" w14:textId="1D920E53" w:rsidR="00164517" w:rsidRDefault="00164517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Выкл</w:t>
                  </w:r>
                </w:p>
              </w:tc>
            </w:tr>
            <w:tr w:rsidR="00164517" w14:paraId="346A0DF3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795E5C8" w14:textId="63A5E822" w:rsidR="00164517" w:rsidRDefault="00164517" w:rsidP="005E294F">
                  <w:r>
                    <w:t>Вычислить силы свободных тел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C9D2A3B" w14:textId="6EC75DC7" w:rsidR="00164517" w:rsidRDefault="00164517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Вкл</w:t>
                  </w:r>
                </w:p>
              </w:tc>
            </w:tr>
            <w:tr w:rsidR="00164517" w14:paraId="0027AF06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68656D2" w14:textId="0D7237F9" w:rsidR="00164517" w:rsidRDefault="00164517" w:rsidP="005E294F">
                  <w:r>
                    <w:t>Трение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ABD6DBC" w14:textId="71DA072C" w:rsidR="00164517" w:rsidRDefault="00164517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Выкл</w:t>
                  </w:r>
                </w:p>
              </w:tc>
            </w:tr>
            <w:tr w:rsidR="00164517" w14:paraId="47DFF13C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5A2CCF2" w14:textId="75365918" w:rsidR="00164517" w:rsidRDefault="00164517" w:rsidP="005E294F">
                  <w:r>
                    <w:t xml:space="preserve">Использовать адаптивный метод: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19D3AA7" w14:textId="4104E6CE" w:rsidR="00164517" w:rsidRDefault="00164517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Выкл</w:t>
                  </w:r>
                </w:p>
              </w:tc>
            </w:tr>
            <w:tr w:rsidR="00164517" w14:paraId="4EA78828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5587E18" w14:textId="0C1F5607" w:rsidR="00164517" w:rsidRDefault="00164517" w:rsidP="005E294F">
                  <w:r>
                    <w:t>Папка результатов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EEA540F" w14:textId="293408CF" w:rsidR="00164517" w:rsidRDefault="00164517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Документ SOLIDWORKS (D:\Programming\proglabs\Sem_5\Solid_15.11.2021)</w:t>
                  </w:r>
                </w:p>
              </w:tc>
            </w:tr>
          </w:tbl>
          <w:p w14:paraId="7F86310B" w14:textId="4EE8D3BE" w:rsidR="005E294F" w:rsidRDefault="005E294F" w:rsidP="00A96F2C"/>
        </w:tc>
      </w:tr>
      <w:bookmarkEnd w:id="1"/>
      <w:bookmarkEnd w:id="2"/>
      <w:bookmarkEnd w:id="3"/>
    </w:tbl>
    <w:p w14:paraId="5B66965D" w14:textId="77777777" w:rsidR="00F33129" w:rsidRDefault="00F33129"/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67"/>
      </w:tblGrid>
      <w:tr w:rsidR="00F33129" w14:paraId="5117201C" w14:textId="77777777" w:rsidTr="00E80CD9">
        <w:tc>
          <w:tcPr>
            <w:tcW w:w="11016" w:type="dxa"/>
          </w:tcPr>
          <w:p w14:paraId="09A34801" w14:textId="61EE5993" w:rsidR="00F33129" w:rsidRPr="00B35001" w:rsidRDefault="00164517" w:rsidP="000A7C6B">
            <w:pPr>
              <w:pStyle w:val="1"/>
              <w:outlineLvl w:val="0"/>
            </w:pPr>
            <w:bookmarkStart w:id="7" w:name="_Toc88480328"/>
            <w:r>
              <w:t>Единицы</w:t>
            </w:r>
            <w:bookmarkEnd w:id="7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170"/>
              <w:gridCol w:w="5035"/>
            </w:tblGrid>
            <w:tr w:rsidR="00F33129" w14:paraId="2FB032BE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80DF626" w14:textId="6A1456C2" w:rsidR="00F33129" w:rsidRDefault="00164517" w:rsidP="000A7C6B">
                  <w:r>
                    <w:t>Система единиц измерения: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AA8FAF4" w14:textId="2D01925F" w:rsidR="00F33129" w:rsidRDefault="00164517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СИ (MKS)</w:t>
                  </w:r>
                </w:p>
              </w:tc>
            </w:tr>
            <w:tr w:rsidR="00164517" w14:paraId="3A3C2606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8AD5E9F" w14:textId="308B7B37" w:rsidR="00164517" w:rsidRDefault="00164517" w:rsidP="000A7C6B">
                  <w:r>
                    <w:t>Длина/Перемещение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E13D76C" w14:textId="7202A7F2" w:rsidR="00164517" w:rsidRDefault="00164517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mm</w:t>
                  </w:r>
                </w:p>
              </w:tc>
            </w:tr>
            <w:tr w:rsidR="00164517" w14:paraId="58F79A43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3D9D9FB" w14:textId="2DE5D222" w:rsidR="00164517" w:rsidRDefault="00164517" w:rsidP="000A7C6B">
                  <w:r>
                    <w:t>Температура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78C35C4" w14:textId="64BB3B5D" w:rsidR="00164517" w:rsidRDefault="00164517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Kelvin</w:t>
                  </w:r>
                </w:p>
              </w:tc>
            </w:tr>
            <w:tr w:rsidR="00164517" w14:paraId="395C9E2E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8F73E7A" w14:textId="312D17BD" w:rsidR="00164517" w:rsidRDefault="00164517" w:rsidP="000A7C6B">
                  <w:r>
                    <w:t>Угловая скорость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024A863" w14:textId="29F47D03" w:rsidR="00164517" w:rsidRDefault="00164517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Рад/сек</w:t>
                  </w:r>
                </w:p>
              </w:tc>
            </w:tr>
            <w:tr w:rsidR="00164517" w14:paraId="4952CF9A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29404B7" w14:textId="08F32E20" w:rsidR="00164517" w:rsidRDefault="00164517" w:rsidP="000A7C6B">
                  <w:r>
                    <w:t>Давление/Напряжение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385A68A" w14:textId="743D39AB" w:rsidR="00164517" w:rsidRDefault="00164517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N/m^2</w:t>
                  </w:r>
                </w:p>
              </w:tc>
            </w:tr>
          </w:tbl>
          <w:p w14:paraId="02A00CC9" w14:textId="327B916C" w:rsidR="00F33129" w:rsidRDefault="00F33129" w:rsidP="000A7C6B"/>
        </w:tc>
      </w:tr>
    </w:tbl>
    <w:p w14:paraId="7F37A8A3" w14:textId="77777777" w:rsidR="00E80CD9" w:rsidRDefault="00E80CD9" w:rsidP="00076F1F"/>
    <w:tbl>
      <w:tblPr>
        <w:tblStyle w:val="aa"/>
        <w:tblW w:w="11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136"/>
      </w:tblGrid>
      <w:tr w:rsidR="00E80CD9" w14:paraId="0E86823D" w14:textId="77777777" w:rsidTr="005273D5">
        <w:trPr>
          <w:trHeight w:val="4158"/>
        </w:trPr>
        <w:tc>
          <w:tcPr>
            <w:tcW w:w="11136" w:type="dxa"/>
          </w:tcPr>
          <w:p w14:paraId="154D7D96" w14:textId="50A1E176" w:rsidR="00E80CD9" w:rsidRPr="00AC3438" w:rsidRDefault="00164517" w:rsidP="000A7C6B">
            <w:pPr>
              <w:pStyle w:val="1"/>
              <w:outlineLvl w:val="0"/>
            </w:pPr>
            <w:bookmarkStart w:id="8" w:name="_Toc243733144"/>
            <w:bookmarkStart w:id="9" w:name="_Toc245020112"/>
            <w:bookmarkStart w:id="10" w:name="_Toc245020144"/>
            <w:bookmarkStart w:id="11" w:name="_Toc88480329"/>
            <w:r>
              <w:lastRenderedPageBreak/>
              <w:t>Свойства материала</w:t>
            </w:r>
            <w:bookmarkEnd w:id="11"/>
          </w:p>
          <w:tbl>
            <w:tblPr>
              <w:tblStyle w:val="LightList-Accent11"/>
              <w:tblW w:w="0" w:type="auto"/>
              <w:tblInd w:w="1" w:type="dxa"/>
              <w:tblBorders>
                <w:top w:val="single" w:sz="18" w:space="0" w:color="365F91" w:themeColor="accent1" w:themeShade="BF"/>
                <w:left w:val="single" w:sz="8" w:space="0" w:color="auto"/>
                <w:bottom w:val="single" w:sz="18" w:space="0" w:color="365F91" w:themeColor="accent1" w:themeShade="BF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229"/>
              <w:gridCol w:w="4741"/>
              <w:gridCol w:w="2892"/>
            </w:tblGrid>
            <w:tr w:rsidR="00E80CD9" w:rsidRPr="000841BF" w14:paraId="6C2AEB45" w14:textId="77777777" w:rsidTr="00955A9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9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8" w:space="0" w:color="auto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8D7AD72" w14:textId="2F1BDD20" w:rsidR="00E80CD9" w:rsidRPr="003E6C57" w:rsidRDefault="00164517" w:rsidP="000A7C6B">
                  <w:pPr>
                    <w:jc w:val="center"/>
                    <w:rPr>
                      <w:rStyle w:val="a3"/>
                      <w:b/>
                      <w:color w:val="auto"/>
                    </w:rPr>
                  </w:pPr>
                  <w:r>
                    <w:rPr>
                      <w:rStyle w:val="a3"/>
                      <w:b/>
                      <w:color w:val="auto"/>
                    </w:rPr>
                    <w:t>Ссылка на модель</w:t>
                  </w:r>
                </w:p>
              </w:tc>
              <w:tc>
                <w:tcPr>
                  <w:tcW w:w="4741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525D2F7" w14:textId="7EADB851" w:rsidR="00E80CD9" w:rsidRPr="003E6C57" w:rsidRDefault="00164517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color w:val="auto"/>
                    </w:rPr>
                  </w:pPr>
                  <w:r>
                    <w:rPr>
                      <w:rStyle w:val="a3"/>
                      <w:b/>
                      <w:color w:val="auto"/>
                    </w:rPr>
                    <w:t>Свойства</w:t>
                  </w:r>
                </w:p>
              </w:tc>
              <w:tc>
                <w:tcPr>
                  <w:tcW w:w="2892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71B44CA" w14:textId="2C577104" w:rsidR="00E80CD9" w:rsidRPr="003E6C57" w:rsidRDefault="00164517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color w:val="auto"/>
                    </w:rPr>
                  </w:pPr>
                  <w:r>
                    <w:rPr>
                      <w:rStyle w:val="a3"/>
                      <w:b/>
                      <w:color w:val="auto"/>
                    </w:rPr>
                    <w:t>Компоненты</w:t>
                  </w:r>
                </w:p>
              </w:tc>
            </w:tr>
            <w:tr w:rsidR="00E80CD9" w:rsidRPr="000841BF" w14:paraId="15302F4F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8" w:space="0" w:color="auto"/>
                  </w:tcBorders>
                  <w:vAlign w:val="center"/>
                </w:tcPr>
                <w:p w14:paraId="4590B9DE" w14:textId="7E693152" w:rsidR="00E80CD9" w:rsidRPr="00577134" w:rsidRDefault="00164517" w:rsidP="000A7C6B">
                  <w:pPr>
                    <w:jc w:val="center"/>
                    <w:rPr>
                      <w:rStyle w:val="a3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drawing>
                      <wp:inline distT="0" distB="0" distL="0" distR="0" wp14:anchorId="249619D7" wp14:editId="10098E4B">
                        <wp:extent cx="1904365" cy="1035685"/>
                        <wp:effectExtent l="0" t="0" r="635" b="0"/>
                        <wp:docPr id="6" name="Рисунок 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0356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8" w:space="0" w:color="auto"/>
                  </w:tcBorders>
                </w:tcPr>
                <w:tbl>
                  <w:tblPr>
                    <w:tblStyle w:val="1-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E80CD9" w:rsidRPr="00577134" w14:paraId="43DB2692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C37409B" w14:textId="189A6FD4" w:rsidR="00E80CD9" w:rsidRPr="00BE6656" w:rsidRDefault="00164517" w:rsidP="000A7C6B">
                        <w:pPr>
                          <w:jc w:val="right"/>
                          <w:rPr>
                            <w:rStyle w:val="a3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Имя</w:t>
                        </w:r>
                        <w:r w:rsidR="00E80CD9" w:rsidRPr="00BE6656"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EB654AC" w14:textId="3CFD5368" w:rsidR="00E80CD9" w:rsidRPr="00BE6656" w:rsidRDefault="00164517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Титан</w:t>
                        </w:r>
                      </w:p>
                    </w:tc>
                  </w:tr>
                  <w:tr w:rsidR="00164517" w:rsidRPr="00577134" w14:paraId="14291B5C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8B0DEE9" w14:textId="080B641A" w:rsidR="00164517" w:rsidRDefault="00164517" w:rsidP="000A7C6B">
                        <w:pPr>
                          <w:jc w:val="right"/>
                          <w:rPr>
                            <w:rStyle w:val="a3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Тип модели: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4643A9C" w14:textId="380BFE75" w:rsidR="00164517" w:rsidRDefault="00164517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Линейный Упругий Изотропный</w:t>
                        </w:r>
                      </w:p>
                    </w:tc>
                  </w:tr>
                  <w:tr w:rsidR="00164517" w:rsidRPr="00577134" w14:paraId="2444C399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9C68BA9" w14:textId="7D108F6F" w:rsidR="00164517" w:rsidRDefault="00164517" w:rsidP="000A7C6B">
                        <w:pPr>
                          <w:jc w:val="right"/>
                          <w:rPr>
                            <w:rStyle w:val="a3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Критерий прочности по умолчанию: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0E88BB6" w14:textId="7F5B80C5" w:rsidR="00164517" w:rsidRDefault="00164517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Максимальное напряжение von Mises</w:t>
                        </w:r>
                      </w:p>
                    </w:tc>
                  </w:tr>
                  <w:tr w:rsidR="00164517" w:rsidRPr="00577134" w14:paraId="17E48ABC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D0A8ACC" w14:textId="35AB1508" w:rsidR="00164517" w:rsidRDefault="00164517" w:rsidP="000A7C6B">
                        <w:pPr>
                          <w:jc w:val="right"/>
                          <w:rPr>
                            <w:rStyle w:val="a3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Предел текучести: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87B93DE" w14:textId="7F52995C" w:rsidR="00164517" w:rsidRDefault="00164517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8,2e+08 N/m^2</w:t>
                        </w:r>
                      </w:p>
                    </w:tc>
                  </w:tr>
                  <w:tr w:rsidR="00164517" w:rsidRPr="00577134" w14:paraId="25429CAF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1E560EC" w14:textId="0781B4A1" w:rsidR="00164517" w:rsidRDefault="00164517" w:rsidP="000A7C6B">
                        <w:pPr>
                          <w:jc w:val="right"/>
                          <w:rPr>
                            <w:rStyle w:val="a3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Предел прочности при растяжении: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7C4000C" w14:textId="15FB29CE" w:rsidR="00164517" w:rsidRDefault="00164517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9e+08 N/m^2</w:t>
                        </w:r>
                      </w:p>
                    </w:tc>
                  </w:tr>
                  <w:tr w:rsidR="00164517" w:rsidRPr="00577134" w14:paraId="016AC35C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D0C151A" w14:textId="77D5522C" w:rsidR="00164517" w:rsidRDefault="00164517" w:rsidP="000A7C6B">
                        <w:pPr>
                          <w:jc w:val="right"/>
                          <w:rPr>
                            <w:rStyle w:val="a3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Предел прочности при сжатии: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3925F9C" w14:textId="4DBE5334" w:rsidR="00164517" w:rsidRDefault="00164517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9e+08 N/m^2</w:t>
                        </w:r>
                      </w:p>
                    </w:tc>
                  </w:tr>
                  <w:tr w:rsidR="00164517" w:rsidRPr="00577134" w14:paraId="06D91C4C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62E1B09" w14:textId="521F4C4D" w:rsidR="00164517" w:rsidRDefault="00164517" w:rsidP="000A7C6B">
                        <w:pPr>
                          <w:jc w:val="right"/>
                          <w:rPr>
                            <w:rStyle w:val="a3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Модуль упругости: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1D01597" w14:textId="15BF04C3" w:rsidR="00164517" w:rsidRDefault="00164517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9,6e+10 N/m^2</w:t>
                        </w:r>
                      </w:p>
                    </w:tc>
                  </w:tr>
                  <w:tr w:rsidR="00164517" w:rsidRPr="00577134" w14:paraId="1CC8C878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CDF680B" w14:textId="5DBF6D9F" w:rsidR="00164517" w:rsidRDefault="00164517" w:rsidP="000A7C6B">
                        <w:pPr>
                          <w:jc w:val="right"/>
                          <w:rPr>
                            <w:rStyle w:val="a3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Коэффициент Пуассона: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1A75DDD" w14:textId="13DD5849" w:rsidR="00164517" w:rsidRDefault="00164517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 xml:space="preserve">0,36  </w:t>
                        </w:r>
                      </w:p>
                    </w:tc>
                  </w:tr>
                  <w:tr w:rsidR="00164517" w:rsidRPr="00577134" w14:paraId="1601177F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BEFDC77" w14:textId="42EF31BD" w:rsidR="00164517" w:rsidRDefault="00164517" w:rsidP="000A7C6B">
                        <w:pPr>
                          <w:jc w:val="right"/>
                          <w:rPr>
                            <w:rStyle w:val="a3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Массовая плотность: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BE97383" w14:textId="6D53E7E3" w:rsidR="00164517" w:rsidRDefault="00164517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4 620 kg/m^3</w:t>
                        </w:r>
                      </w:p>
                    </w:tc>
                  </w:tr>
                  <w:tr w:rsidR="00164517" w:rsidRPr="00577134" w14:paraId="61C0D5B1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1325B52" w14:textId="3DD2D8D1" w:rsidR="00164517" w:rsidRDefault="00164517" w:rsidP="000A7C6B">
                        <w:pPr>
                          <w:jc w:val="right"/>
                          <w:rPr>
                            <w:rStyle w:val="a3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Модуль сдвига: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3E6365F" w14:textId="5CD4AAE2" w:rsidR="00164517" w:rsidRDefault="00164517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3,189e+08 N/m^2</w:t>
                        </w:r>
                      </w:p>
                    </w:tc>
                  </w:tr>
                </w:tbl>
                <w:p w14:paraId="496391F2" w14:textId="77777777" w:rsidR="00E80CD9" w:rsidRPr="00577134" w:rsidRDefault="00E80CD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a3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8" w:space="0" w:color="auto"/>
                    <w:right w:val="none" w:sz="0" w:space="0" w:color="auto"/>
                  </w:tcBorders>
                </w:tcPr>
                <w:p w14:paraId="0BE2C1C4" w14:textId="250E2161" w:rsidR="00E80CD9" w:rsidRPr="00577134" w:rsidRDefault="00164517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a3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a3"/>
                      <w:b w:val="0"/>
                      <w:sz w:val="20"/>
                      <w:szCs w:val="20"/>
                    </w:rPr>
                    <w:t>Твердое тело 1(Скругление5)(Деталь1)</w:t>
                  </w:r>
                </w:p>
              </w:tc>
            </w:tr>
            <w:tr w:rsidR="00E80CD9" w:rsidRPr="000841BF" w14:paraId="7161E861" w14:textId="77777777" w:rsidTr="000A7C6B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14:paraId="3225DB7C" w14:textId="67A65591" w:rsidR="00E80CD9" w:rsidRPr="000841BF" w:rsidRDefault="00164517" w:rsidP="000A7C6B">
                  <w:pPr>
                    <w:rPr>
                      <w:rStyle w:val="a3"/>
                      <w:sz w:val="20"/>
                      <w:szCs w:val="20"/>
                    </w:rPr>
                  </w:pPr>
                  <w:r>
                    <w:rPr>
                      <w:rStyle w:val="a3"/>
                      <w:sz w:val="20"/>
                      <w:szCs w:val="20"/>
                    </w:rPr>
                    <w:t>Данные кривой:N/A</w:t>
                  </w:r>
                </w:p>
              </w:tc>
            </w:tr>
          </w:tbl>
          <w:p w14:paraId="577DC1F4" w14:textId="6F90698E" w:rsidR="00E80CD9" w:rsidRDefault="00E80CD9" w:rsidP="000A7C6B"/>
        </w:tc>
      </w:tr>
      <w:bookmarkEnd w:id="8"/>
      <w:bookmarkEnd w:id="9"/>
      <w:bookmarkEnd w:id="10"/>
    </w:tbl>
    <w:p w14:paraId="593F1468" w14:textId="77777777" w:rsidR="005273D5" w:rsidRDefault="005273D5" w:rsidP="006518B5"/>
    <w:tbl>
      <w:tblPr>
        <w:tblStyle w:val="aa"/>
        <w:tblW w:w="11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52"/>
      </w:tblGrid>
      <w:tr w:rsidR="005273D5" w14:paraId="66E57664" w14:textId="77777777" w:rsidTr="00452CBC">
        <w:tc>
          <w:tcPr>
            <w:tcW w:w="11016" w:type="dxa"/>
          </w:tcPr>
          <w:p w14:paraId="63FEC71A" w14:textId="1A01F3DB" w:rsidR="005273D5" w:rsidRPr="00AF1A58" w:rsidRDefault="00164517" w:rsidP="000A7C6B">
            <w:pPr>
              <w:pStyle w:val="1"/>
              <w:outlineLvl w:val="0"/>
              <w:rPr>
                <w:b w:val="0"/>
                <w:bCs w:val="0"/>
              </w:rPr>
            </w:pPr>
            <w:bookmarkStart w:id="12" w:name="_Toc88480330"/>
            <w:r>
              <w:rPr>
                <w:rStyle w:val="a3"/>
              </w:rPr>
              <w:t>Нагрузки и крепления</w:t>
            </w:r>
            <w:bookmarkEnd w:id="12"/>
          </w:p>
          <w:tbl>
            <w:tblPr>
              <w:tblStyle w:val="-3"/>
              <w:tblW w:w="10909" w:type="dxa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817"/>
              <w:gridCol w:w="3021"/>
              <w:gridCol w:w="6071"/>
            </w:tblGrid>
            <w:tr w:rsidR="00164517" w14:paraId="78FF0260" w14:textId="77777777" w:rsidTr="00C95115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40290ACF" w14:textId="6AB51D31" w:rsidR="00164517" w:rsidRPr="004E282D" w:rsidRDefault="00164517" w:rsidP="005A5DC6">
                  <w:pPr>
                    <w:jc w:val="center"/>
                    <w:rPr>
                      <w:rStyle w:val="a3"/>
                      <w:b/>
                      <w:color w:val="auto"/>
                    </w:rPr>
                  </w:pPr>
                  <w:r>
                    <w:rPr>
                      <w:rStyle w:val="a3"/>
                      <w:b/>
                      <w:color w:val="auto"/>
                    </w:rPr>
                    <w:t>Имя крепления</w:t>
                  </w:r>
                </w:p>
              </w:tc>
              <w:tc>
                <w:tcPr>
                  <w:tcW w:w="302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0190834A" w14:textId="18881041" w:rsidR="00164517" w:rsidRPr="004E282D" w:rsidRDefault="00164517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color w:val="auto"/>
                    </w:rPr>
                  </w:pPr>
                  <w:r>
                    <w:rPr>
                      <w:rStyle w:val="a3"/>
                      <w:b/>
                      <w:color w:val="auto"/>
                    </w:rPr>
                    <w:t>Изображение крепления</w:t>
                  </w:r>
                </w:p>
              </w:tc>
              <w:tc>
                <w:tcPr>
                  <w:tcW w:w="607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2444A873" w14:textId="6DB6001F" w:rsidR="00164517" w:rsidRPr="004E282D" w:rsidRDefault="00164517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color w:val="auto"/>
                    </w:rPr>
                  </w:pPr>
                  <w:r>
                    <w:rPr>
                      <w:rStyle w:val="a3"/>
                      <w:b/>
                      <w:color w:val="auto"/>
                    </w:rPr>
                    <w:t>Данные крепления</w:t>
                  </w:r>
                </w:p>
              </w:tc>
            </w:tr>
            <w:tr w:rsidR="00164517" w14:paraId="5513D383" w14:textId="77777777" w:rsidTr="00B5264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top w:val="single" w:sz="18" w:space="0" w:color="76923C" w:themeColor="accent3" w:themeShade="BF"/>
                    <w:left w:val="single" w:sz="18" w:space="0" w:color="76923C" w:themeColor="accent3" w:themeShade="BF"/>
                  </w:tcBorders>
                  <w:vAlign w:val="center"/>
                </w:tcPr>
                <w:p w14:paraId="6A0B2714" w14:textId="0C87AA79" w:rsidR="00164517" w:rsidRPr="00AD5FBA" w:rsidRDefault="00164517" w:rsidP="005A5DC6">
                  <w:pPr>
                    <w:jc w:val="center"/>
                    <w:rPr>
                      <w:rStyle w:val="a3"/>
                    </w:rPr>
                  </w:pPr>
                  <w:r>
                    <w:rPr>
                      <w:rStyle w:val="a3"/>
                    </w:rPr>
                    <w:t>Зафиксированный-1</w:t>
                  </w:r>
                </w:p>
              </w:tc>
              <w:tc>
                <w:tcPr>
                  <w:tcW w:w="3021" w:type="dxa"/>
                  <w:tcBorders>
                    <w:top w:val="single" w:sz="18" w:space="0" w:color="76923C" w:themeColor="accent3" w:themeShade="BF"/>
                  </w:tcBorders>
                </w:tcPr>
                <w:p w14:paraId="48E718C9" w14:textId="6DCABE76" w:rsidR="00164517" w:rsidRPr="006208CB" w:rsidRDefault="00164517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15F9A7F6" wp14:editId="5C5826D2">
                        <wp:extent cx="1772285" cy="963930"/>
                        <wp:effectExtent l="0" t="0" r="0" b="7620"/>
                        <wp:docPr id="7" name="Рисунок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2285" cy="9639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71" w:type="dxa"/>
                  <w:tcBorders>
                    <w:top w:val="single" w:sz="18" w:space="0" w:color="76923C" w:themeColor="accent3" w:themeShade="BF"/>
                    <w:right w:val="single" w:sz="18" w:space="0" w:color="76923C" w:themeColor="accent3" w:themeShade="BF"/>
                  </w:tcBorders>
                </w:tcPr>
                <w:tbl>
                  <w:tblPr>
                    <w:tblStyle w:val="1-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174"/>
                    <w:gridCol w:w="2667"/>
                  </w:tblGrid>
                  <w:tr w:rsidR="00164517" w14:paraId="142DE770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5FCB2583" w14:textId="7EF17444" w:rsidR="00164517" w:rsidRPr="00BE6656" w:rsidRDefault="00164517" w:rsidP="003F2268">
                        <w:pPr>
                          <w:jc w:val="right"/>
                          <w:rPr>
                            <w:rStyle w:val="a3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Объекты: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0F6AEDB5" w14:textId="10065CC7" w:rsidR="00164517" w:rsidRPr="00154A1A" w:rsidRDefault="00164517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  <w:t>1 грани</w:t>
                        </w:r>
                      </w:p>
                    </w:tc>
                  </w:tr>
                  <w:tr w:rsidR="00164517" w14:paraId="293460F7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4E27096C" w14:textId="5978A31E" w:rsidR="00164517" w:rsidRDefault="00164517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Тип: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4AA14DD9" w14:textId="0416A95E" w:rsidR="00164517" w:rsidRDefault="00164517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  <w:t>Зафиксированная геометрия</w:t>
                        </w:r>
                      </w:p>
                    </w:tc>
                  </w:tr>
                </w:tbl>
                <w:p w14:paraId="655DA871" w14:textId="77777777" w:rsidR="00164517" w:rsidRPr="004C6DEB" w:rsidRDefault="00164517" w:rsidP="00840CC7">
                  <w:pPr>
                    <w:pStyle w:val="3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3F154A" w14:paraId="5440898A" w14:textId="77777777" w:rsidTr="00452CB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909" w:type="dxa"/>
                  <w:gridSpan w:val="3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D6E3BC" w:themeFill="accent3" w:themeFillTint="66"/>
                  <w:vAlign w:val="center"/>
                </w:tcPr>
                <w:p w14:paraId="74A627F8" w14:textId="74BE67DF" w:rsidR="003F154A" w:rsidRPr="003F154A" w:rsidRDefault="00164517" w:rsidP="003F154A">
                  <w:pPr>
                    <w:rPr>
                      <w:rStyle w:val="a3"/>
                      <w:bCs/>
                    </w:rPr>
                  </w:pPr>
                  <w:r>
                    <w:rPr>
                      <w:rStyle w:val="a3"/>
                      <w:b/>
                    </w:rPr>
                    <w:t>Результирующие силы</w:t>
                  </w:r>
                </w:p>
                <w:tbl>
                  <w:tblPr>
                    <w:tblStyle w:val="aa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3F154A" w14:paraId="2B2B506B" w14:textId="77777777" w:rsidTr="00452CBC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25585E11" w14:textId="73974B23" w:rsidR="003F154A" w:rsidRDefault="00164517" w:rsidP="000A7C6B">
                        <w:pPr>
                          <w:jc w:val="center"/>
                          <w:rPr>
                            <w:rStyle w:val="a3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sz w:val="20"/>
                            <w:szCs w:val="20"/>
                          </w:rPr>
                          <w:t>Компоненты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4A1D6726" w14:textId="0F4D10C6" w:rsidR="003F154A" w:rsidRDefault="00164517" w:rsidP="000A7C6B">
                        <w:pPr>
                          <w:jc w:val="center"/>
                          <w:rPr>
                            <w:rStyle w:val="a3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650B06C0" w14:textId="1CE68F34" w:rsidR="003F154A" w:rsidRDefault="00164517" w:rsidP="000A7C6B">
                        <w:pPr>
                          <w:jc w:val="center"/>
                          <w:rPr>
                            <w:rStyle w:val="a3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730EEDCE" w14:textId="198BAA46" w:rsidR="003F154A" w:rsidRDefault="00164517" w:rsidP="000A7C6B">
                        <w:pPr>
                          <w:jc w:val="center"/>
                          <w:rPr>
                            <w:rStyle w:val="a3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14:paraId="1EC5F3EB" w14:textId="689DF525" w:rsidR="003F154A" w:rsidRDefault="00164517" w:rsidP="000A7C6B">
                        <w:pPr>
                          <w:jc w:val="center"/>
                          <w:rPr>
                            <w:rStyle w:val="a3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sz w:val="20"/>
                            <w:szCs w:val="20"/>
                          </w:rPr>
                          <w:t>Результирующая</w:t>
                        </w:r>
                      </w:p>
                    </w:tc>
                  </w:tr>
                  <w:tr w:rsidR="003F154A" w14:paraId="765D5553" w14:textId="77777777" w:rsidTr="00452CBC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37B8EEBD" w14:textId="3B25ED3F" w:rsidR="003F154A" w:rsidRDefault="00164517" w:rsidP="000A7C6B">
                        <w:pPr>
                          <w:jc w:val="center"/>
                          <w:rPr>
                            <w:rStyle w:val="a3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sz w:val="20"/>
                            <w:szCs w:val="20"/>
                          </w:rPr>
                          <w:t>Сила реакции(N)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4CABA8A5" w14:textId="471AB407" w:rsidR="003F154A" w:rsidRPr="00EF37BF" w:rsidRDefault="00164517" w:rsidP="000A7C6B">
                        <w:pPr>
                          <w:jc w:val="center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-220,095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70718F91" w14:textId="774B1151" w:rsidR="003F154A" w:rsidRPr="00EF37BF" w:rsidRDefault="00164517" w:rsidP="000A7C6B">
                        <w:pPr>
                          <w:jc w:val="center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544,469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4F9D8E68" w14:textId="32196CBA" w:rsidR="003F154A" w:rsidRDefault="00164517" w:rsidP="000A7C6B">
                        <w:pPr>
                          <w:jc w:val="center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-0,0871725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6A6D18CD" w14:textId="4217564F" w:rsidR="003F154A" w:rsidRPr="00EF37BF" w:rsidRDefault="00164517" w:rsidP="000A7C6B">
                        <w:pPr>
                          <w:jc w:val="center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587,272</w:t>
                        </w:r>
                      </w:p>
                    </w:tc>
                  </w:tr>
                  <w:tr w:rsidR="00935682" w14:paraId="0801122D" w14:textId="77777777" w:rsidTr="00452CBC">
                    <w:trPr>
                      <w:cantSplit/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759F3DB8" w14:textId="390B6D3E" w:rsidR="00935682" w:rsidRDefault="00164517" w:rsidP="000A7C6B">
                        <w:pPr>
                          <w:jc w:val="center"/>
                          <w:rPr>
                            <w:rStyle w:val="a3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sz w:val="20"/>
                            <w:szCs w:val="20"/>
                          </w:rPr>
                          <w:t>Реактивный момент(N.m)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790FC3B0" w14:textId="667947FB" w:rsidR="00935682" w:rsidRDefault="00164517" w:rsidP="000A7C6B">
                        <w:pPr>
                          <w:jc w:val="center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6CD31CEA" w14:textId="15E43907" w:rsidR="00935682" w:rsidRDefault="00164517" w:rsidP="000A7C6B">
                        <w:pPr>
                          <w:jc w:val="center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7A091F16" w14:textId="146CE707" w:rsidR="00935682" w:rsidRDefault="00164517" w:rsidP="000A7C6B">
                        <w:pPr>
                          <w:jc w:val="center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4AFA865A" w14:textId="1456E7B9" w:rsidR="00935682" w:rsidRDefault="00164517" w:rsidP="000A7C6B">
                        <w:pPr>
                          <w:jc w:val="center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</w:tr>
                </w:tbl>
                <w:p w14:paraId="2C22F5E8" w14:textId="77777777" w:rsidR="003F154A" w:rsidRDefault="003F154A" w:rsidP="003F154A">
                  <w:pPr>
                    <w:jc w:val="center"/>
                    <w:rPr>
                      <w:rStyle w:val="a3"/>
                      <w:b/>
                      <w:sz w:val="18"/>
                      <w:szCs w:val="18"/>
                    </w:rPr>
                  </w:pPr>
                  <w:r>
                    <w:rPr>
                      <w:rStyle w:val="a3"/>
                      <w:b/>
                      <w:sz w:val="18"/>
                      <w:szCs w:val="18"/>
                    </w:rPr>
                    <w:t xml:space="preserve"> </w:t>
                  </w:r>
                </w:p>
              </w:tc>
            </w:tr>
          </w:tbl>
          <w:p w14:paraId="4AE95F2E" w14:textId="77777777" w:rsidR="005273D5" w:rsidRDefault="005273D5" w:rsidP="00840CC7">
            <w:pPr>
              <w:pStyle w:val="3"/>
            </w:pPr>
          </w:p>
          <w:tbl>
            <w:tblPr>
              <w:tblStyle w:val="-2"/>
              <w:tblW w:w="10816" w:type="dxa"/>
              <w:tblBorders>
                <w:top w:val="single" w:sz="18" w:space="0" w:color="C0504D" w:themeColor="accent2"/>
                <w:left w:val="single" w:sz="8" w:space="0" w:color="000000" w:themeColor="text1"/>
                <w:bottom w:val="single" w:sz="18" w:space="0" w:color="C0504D" w:themeColor="accent2"/>
                <w:right w:val="single" w:sz="8" w:space="0" w:color="000000" w:themeColor="text1"/>
                <w:insideH w:val="single" w:sz="8" w:space="0" w:color="000000" w:themeColor="text1"/>
                <w:insideV w:val="single" w:sz="2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654"/>
              <w:gridCol w:w="3234"/>
              <w:gridCol w:w="5928"/>
            </w:tblGrid>
            <w:tr w:rsidR="00164517" w14:paraId="4F2E95CA" w14:textId="77777777" w:rsidTr="0059787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left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75F53EB3" w14:textId="77777777" w:rsidR="00164517" w:rsidRPr="004E282D" w:rsidRDefault="00164517" w:rsidP="005A5DC6">
                  <w:pPr>
                    <w:jc w:val="center"/>
                    <w:rPr>
                      <w:rStyle w:val="a3"/>
                      <w:b/>
                      <w:color w:val="auto"/>
                    </w:rPr>
                  </w:pPr>
                  <w:r>
                    <w:rPr>
                      <w:rStyle w:val="a3"/>
                      <w:b/>
                      <w:color w:val="auto"/>
                    </w:rPr>
                    <w:t>&lt;L_L</w:t>
                  </w:r>
                  <w:r w:rsidRPr="004E282D">
                    <w:rPr>
                      <w:rStyle w:val="a3"/>
                      <w:b/>
                      <w:color w:val="auto"/>
                    </w:rPr>
                    <w:t>dName/&gt;</w:t>
                  </w:r>
                </w:p>
              </w:tc>
              <w:tc>
                <w:tcPr>
                  <w:tcW w:w="3234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5C7354CF" w14:textId="77777777" w:rsidR="00164517" w:rsidRPr="004E282D" w:rsidRDefault="00164517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color w:val="auto"/>
                    </w:rPr>
                  </w:pPr>
                  <w:r w:rsidRPr="004E282D">
                    <w:rPr>
                      <w:rStyle w:val="a3"/>
                      <w:b/>
                      <w:color w:val="auto"/>
                    </w:rPr>
                    <w:t>&lt;Label_LoadImage/&gt;</w:t>
                  </w:r>
                </w:p>
              </w:tc>
              <w:tc>
                <w:tcPr>
                  <w:tcW w:w="5928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6510C3A6" w14:textId="5DB88F8E" w:rsidR="00164517" w:rsidRPr="004E282D" w:rsidRDefault="00164517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color w:val="auto"/>
                    </w:rPr>
                  </w:pPr>
                  <w:r w:rsidRPr="004E282D">
                    <w:rPr>
                      <w:rStyle w:val="a3"/>
                      <w:b/>
                      <w:color w:val="auto"/>
                    </w:rPr>
                    <w:t>&lt;Label_LoadDetails/&gt;</w:t>
                  </w:r>
                </w:p>
              </w:tc>
            </w:tr>
            <w:tr w:rsidR="00164517" w14:paraId="74E37BCF" w14:textId="77777777" w:rsidTr="0016451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  <w:bottom w:val="single" w:sz="18" w:space="0" w:color="C0504D" w:themeColor="accent2"/>
                  </w:tcBorders>
                  <w:vAlign w:val="center"/>
                </w:tcPr>
                <w:p w14:paraId="49354218" w14:textId="77777777" w:rsidR="00164517" w:rsidRPr="00F42DD1" w:rsidRDefault="00164517" w:rsidP="005A5DC6">
                  <w:pPr>
                    <w:jc w:val="center"/>
                    <w:rPr>
                      <w:rStyle w:val="a3"/>
                    </w:rPr>
                  </w:pPr>
                  <w:r>
                    <w:rPr>
                      <w:rStyle w:val="a3"/>
                    </w:rPr>
                    <w:t>&lt;LoadName</w:t>
                  </w:r>
                  <w:r w:rsidRPr="00F42DD1">
                    <w:rPr>
                      <w:rStyle w:val="a3"/>
                    </w:rPr>
                    <w:t>/&gt;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  <w:bottom w:val="single" w:sz="18" w:space="0" w:color="C0504D" w:themeColor="accent2"/>
                  </w:tcBorders>
                </w:tcPr>
                <w:p w14:paraId="1B357926" w14:textId="77777777" w:rsidR="00164517" w:rsidRPr="006208CB" w:rsidRDefault="00164517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a3"/>
                      <w:b w:val="0"/>
                      <w:sz w:val="20"/>
                      <w:szCs w:val="20"/>
                    </w:rPr>
                  </w:pPr>
                  <w:r w:rsidRPr="006208CB">
                    <w:rPr>
                      <w:rStyle w:val="a3"/>
                      <w:b w:val="0"/>
                      <w:sz w:val="20"/>
                      <w:szCs w:val="20"/>
                    </w:rPr>
                    <w:t>&lt;Image_Load/&gt;</w:t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1-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164517" w14:paraId="1DCCC98E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1BB8C7B8" w14:textId="77777777" w:rsidR="00164517" w:rsidRPr="00BE6656" w:rsidRDefault="00164517" w:rsidP="003F2268">
                        <w:pPr>
                          <w:jc w:val="right"/>
                          <w:rPr>
                            <w:rStyle w:val="a3"/>
                            <w:bCs/>
                          </w:rPr>
                        </w:pPr>
                        <w:r w:rsidRPr="00BE6656">
                          <w:rPr>
                            <w:sz w:val="20"/>
                            <w:szCs w:val="20"/>
                          </w:rPr>
                          <w:t>&lt;Details_Load/&gt;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1AD2A33B" w14:textId="77777777" w:rsidR="00164517" w:rsidRPr="00B77EA3" w:rsidRDefault="00164517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</w:p>
                    </w:tc>
                  </w:tr>
                </w:tbl>
                <w:p w14:paraId="22AD7EBA" w14:textId="77777777" w:rsidR="00164517" w:rsidRDefault="00164517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a3"/>
                    </w:rPr>
                  </w:pPr>
                </w:p>
              </w:tc>
            </w:tr>
            <w:tr w:rsidR="00164517" w14:paraId="72574320" w14:textId="77777777" w:rsidTr="002B0FC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14:paraId="59B73B8B" w14:textId="77777777" w:rsidR="00164517" w:rsidRDefault="00164517" w:rsidP="005A5DC6">
                  <w:pPr>
                    <w:jc w:val="center"/>
                    <w:rPr>
                      <w:rStyle w:val="a3"/>
                    </w:rPr>
                  </w:pP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14:paraId="657416AA" w14:textId="77777777" w:rsidR="00164517" w:rsidRPr="006208CB" w:rsidRDefault="00164517" w:rsidP="000A7C6B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 w:val="0"/>
                      <w:sz w:val="20"/>
                      <w:szCs w:val="20"/>
                    </w:rPr>
                  </w:pP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p w14:paraId="3196696D" w14:textId="77777777" w:rsidR="00164517" w:rsidRPr="00BE6656" w:rsidRDefault="00164517" w:rsidP="003F2268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</w:p>
              </w:tc>
            </w:tr>
          </w:tbl>
          <w:p w14:paraId="4A84E22B" w14:textId="2A4FE2D2" w:rsidR="005273D5" w:rsidRDefault="005273D5" w:rsidP="000A7C6B">
            <w:pPr>
              <w:rPr>
                <w:rStyle w:val="a3"/>
              </w:rPr>
            </w:pPr>
          </w:p>
        </w:tc>
      </w:tr>
    </w:tbl>
    <w:p w14:paraId="0BFBD451" w14:textId="77777777" w:rsidR="00132707" w:rsidRDefault="00132707" w:rsidP="00132707"/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132707" w14:paraId="6F1F0F40" w14:textId="77777777" w:rsidTr="005B3D16">
        <w:tc>
          <w:tcPr>
            <w:tcW w:w="11016" w:type="dxa"/>
          </w:tcPr>
          <w:p w14:paraId="570CCFD0" w14:textId="6369E443" w:rsidR="00132707" w:rsidRDefault="00132707" w:rsidP="000A7C6B">
            <w:pPr>
              <w:pStyle w:val="1"/>
              <w:outlineLvl w:val="0"/>
            </w:pPr>
            <w:r>
              <w:lastRenderedPageBreak/>
              <w:br w:type="page"/>
            </w:r>
            <w:bookmarkStart w:id="13" w:name="_Toc88480331"/>
            <w:r w:rsidR="00164517">
              <w:t>Определения соединителей</w:t>
            </w:r>
            <w:bookmarkEnd w:id="13"/>
          </w:p>
          <w:p w14:paraId="54F5DFC0" w14:textId="7066C3B7" w:rsidR="00132707" w:rsidRDefault="00164517" w:rsidP="000A7C6B">
            <w:r>
              <w:t>Данные отсутствуют</w:t>
            </w:r>
          </w:p>
          <w:p w14:paraId="7795A62F" w14:textId="55BD61C9" w:rsidR="00EF37BF" w:rsidRPr="009C0A33" w:rsidRDefault="00EF37BF" w:rsidP="000A7C6B"/>
          <w:p w14:paraId="6951F706" w14:textId="77777777" w:rsidR="000F2729" w:rsidRDefault="000F2729" w:rsidP="000A7C6B"/>
          <w:p w14:paraId="087E89DC" w14:textId="5D5D5181" w:rsidR="00E12C21" w:rsidRDefault="00E12C21" w:rsidP="000A7C6B"/>
          <w:p w14:paraId="4F3CEB63" w14:textId="39E503BA" w:rsidR="00132707" w:rsidRDefault="00132707" w:rsidP="000A7C6B"/>
        </w:tc>
      </w:tr>
    </w:tbl>
    <w:p w14:paraId="159905BC" w14:textId="77777777" w:rsidR="00104BD8" w:rsidRDefault="00104BD8" w:rsidP="006936A0"/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104BD8" w14:paraId="24BC8411" w14:textId="77777777" w:rsidTr="00213D4E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2A7DBDF6" w14:textId="467E7F2F" w:rsidR="00104BD8" w:rsidRDefault="00164517" w:rsidP="000A7C6B">
            <w:pPr>
              <w:pStyle w:val="1"/>
              <w:outlineLvl w:val="0"/>
            </w:pPr>
            <w:bookmarkStart w:id="14" w:name="_Toc88480332"/>
            <w:r>
              <w:t>Данные контакта</w:t>
            </w:r>
            <w:bookmarkEnd w:id="14"/>
          </w:p>
          <w:p w14:paraId="34ED56D7" w14:textId="61A18156" w:rsidR="00104BD8" w:rsidRDefault="00164517" w:rsidP="000A7C6B">
            <w:r>
              <w:t>Данные отсутствуют</w:t>
            </w:r>
          </w:p>
          <w:p w14:paraId="30549085" w14:textId="3A5A0744" w:rsidR="00104BD8" w:rsidRDefault="00104BD8" w:rsidP="000A7C6B">
            <w:pPr>
              <w:rPr>
                <w:rStyle w:val="A30"/>
              </w:rPr>
            </w:pPr>
          </w:p>
          <w:p w14:paraId="37391A8E" w14:textId="77777777" w:rsidR="00104BD8" w:rsidRDefault="00104BD8" w:rsidP="000A7C6B"/>
        </w:tc>
      </w:tr>
    </w:tbl>
    <w:p w14:paraId="6F2348C7" w14:textId="77777777" w:rsidR="00A61A59" w:rsidRDefault="00A61A59" w:rsidP="006936A0"/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A61A59" w14:paraId="77A03294" w14:textId="77777777" w:rsidTr="00A14EA8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37ABFADF" w14:textId="5C69E31A" w:rsidR="00A61A59" w:rsidRDefault="00164517" w:rsidP="000A7C6B">
            <w:pPr>
              <w:pStyle w:val="1"/>
              <w:outlineLvl w:val="0"/>
            </w:pPr>
            <w:bookmarkStart w:id="15" w:name="_Toc88480333"/>
            <w:r>
              <w:t>Информация о сетке</w:t>
            </w:r>
            <w:bookmarkEnd w:id="15"/>
          </w:p>
          <w:tbl>
            <w:tblPr>
              <w:tblStyle w:val="MediumList1-Accent11"/>
              <w:tblW w:w="0" w:type="auto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A9531D" w14:paraId="4366E918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BC40B29" w14:textId="065B1385" w:rsidR="00A9531D" w:rsidRDefault="00164517" w:rsidP="00C16188">
                  <w:r>
                    <w:t>Тип сетки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AED0F0C" w14:textId="381B06E6" w:rsidR="00A9531D" w:rsidRDefault="00164517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Сетка на твердом теле</w:t>
                  </w:r>
                </w:p>
              </w:tc>
            </w:tr>
            <w:tr w:rsidR="00164517" w14:paraId="2936DAEA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5090872" w14:textId="38790505" w:rsidR="00164517" w:rsidRDefault="00164517" w:rsidP="00C16188">
                  <w:r>
                    <w:t xml:space="preserve">Используемое разбиение: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695BB15" w14:textId="15C26BA2" w:rsidR="00164517" w:rsidRDefault="00164517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Стандартная сетка</w:t>
                  </w:r>
                </w:p>
              </w:tc>
            </w:tr>
            <w:tr w:rsidR="00164517" w14:paraId="1C0D7852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9A4A385" w14:textId="4BCDB4A9" w:rsidR="00164517" w:rsidRDefault="00164517" w:rsidP="00C16188">
                  <w:r>
                    <w:t xml:space="preserve">Автоматическое уплотнение сетки: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C21E9A6" w14:textId="2D988D30" w:rsidR="00164517" w:rsidRDefault="00164517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Выкл</w:t>
                  </w:r>
                </w:p>
              </w:tc>
            </w:tr>
            <w:tr w:rsidR="00164517" w14:paraId="4B785C9A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DFA06D3" w14:textId="63856EC3" w:rsidR="00164517" w:rsidRDefault="00164517" w:rsidP="00C16188">
                  <w:r>
                    <w:t xml:space="preserve">Включить автоциклы сетки: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BE496C2" w14:textId="10F7217C" w:rsidR="00164517" w:rsidRDefault="00164517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Выкл</w:t>
                  </w:r>
                </w:p>
              </w:tc>
            </w:tr>
            <w:tr w:rsidR="00164517" w:rsidRPr="00164517" w14:paraId="2CEE27FF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CDE0A1D" w14:textId="47811E41" w:rsidR="00164517" w:rsidRPr="00164517" w:rsidRDefault="00164517" w:rsidP="00C16188">
                  <w:pPr>
                    <w:rPr>
                      <w:lang w:val="ru-RU"/>
                    </w:rPr>
                  </w:pPr>
                  <w:r w:rsidRPr="00164517">
                    <w:rPr>
                      <w:lang w:val="ru-RU"/>
                    </w:rPr>
                    <w:t>Точки Якобиана для сетки высокого качества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D36DDF7" w14:textId="3F727B6E" w:rsidR="00164517" w:rsidRPr="00164517" w:rsidRDefault="00164517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ru-RU"/>
                    </w:rPr>
                  </w:pPr>
                  <w:r w:rsidRPr="00164517">
                    <w:rPr>
                      <w:lang w:val="ru-RU"/>
                    </w:rPr>
                    <w:t>16 Точки</w:t>
                  </w:r>
                </w:p>
              </w:tc>
            </w:tr>
            <w:tr w:rsidR="00164517" w:rsidRPr="00164517" w14:paraId="448A3AEC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2FBD965" w14:textId="06035B69" w:rsidR="00164517" w:rsidRPr="00164517" w:rsidRDefault="00164517" w:rsidP="00C16188">
                  <w:pPr>
                    <w:rPr>
                      <w:lang w:val="ru-RU"/>
                    </w:rPr>
                  </w:pPr>
                  <w:r w:rsidRPr="00164517">
                    <w:rPr>
                      <w:lang w:val="ru-RU"/>
                    </w:rPr>
                    <w:t>Размер элемента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2CFAF71" w14:textId="49D67F4B" w:rsidR="00164517" w:rsidRPr="00164517" w:rsidRDefault="00164517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ru-RU"/>
                    </w:rPr>
                  </w:pPr>
                  <w:r w:rsidRPr="00164517">
                    <w:rPr>
                      <w:lang w:val="ru-RU"/>
                    </w:rPr>
                    <w:t xml:space="preserve">1,8683 </w:t>
                  </w:r>
                  <w:r>
                    <w:t>mm</w:t>
                  </w:r>
                </w:p>
              </w:tc>
            </w:tr>
            <w:tr w:rsidR="00164517" w:rsidRPr="00164517" w14:paraId="38964C5D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905BE88" w14:textId="78FC573C" w:rsidR="00164517" w:rsidRPr="00164517" w:rsidRDefault="00164517" w:rsidP="00C16188">
                  <w:pPr>
                    <w:rPr>
                      <w:lang w:val="ru-RU"/>
                    </w:rPr>
                  </w:pPr>
                  <w:r w:rsidRPr="00164517">
                    <w:rPr>
                      <w:lang w:val="ru-RU"/>
                    </w:rPr>
                    <w:t>Допуск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C6B39D3" w14:textId="03AB95A2" w:rsidR="00164517" w:rsidRPr="00164517" w:rsidRDefault="00164517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ru-RU"/>
                    </w:rPr>
                  </w:pPr>
                  <w:r w:rsidRPr="00164517">
                    <w:rPr>
                      <w:lang w:val="ru-RU"/>
                    </w:rPr>
                    <w:t xml:space="preserve">0,093415 </w:t>
                  </w:r>
                  <w:r>
                    <w:t>mm</w:t>
                  </w:r>
                </w:p>
              </w:tc>
            </w:tr>
            <w:tr w:rsidR="00164517" w:rsidRPr="00164517" w14:paraId="18DC85F5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B31F341" w14:textId="5F0BB81B" w:rsidR="00164517" w:rsidRPr="00164517" w:rsidRDefault="00164517" w:rsidP="00C16188">
                  <w:pPr>
                    <w:rPr>
                      <w:lang w:val="ru-RU"/>
                    </w:rPr>
                  </w:pPr>
                  <w:r w:rsidRPr="00164517">
                    <w:rPr>
                      <w:lang w:val="ru-RU"/>
                    </w:rPr>
                    <w:t>Качество сетки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64DFC80" w14:textId="5FA2D52C" w:rsidR="00164517" w:rsidRPr="00164517" w:rsidRDefault="00164517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ru-RU"/>
                    </w:rPr>
                  </w:pPr>
                  <w:r w:rsidRPr="00164517">
                    <w:rPr>
                      <w:lang w:val="ru-RU"/>
                    </w:rPr>
                    <w:t>Высокая</w:t>
                  </w:r>
                </w:p>
              </w:tc>
            </w:tr>
          </w:tbl>
          <w:p w14:paraId="5E091E3A" w14:textId="77777777" w:rsidR="00690657" w:rsidRPr="00164517" w:rsidRDefault="00690657" w:rsidP="00690657">
            <w:pPr>
              <w:rPr>
                <w:lang w:val="ru-RU"/>
              </w:rPr>
            </w:pPr>
          </w:p>
          <w:p w14:paraId="1ED96F1D" w14:textId="523F73ED" w:rsidR="00A9531D" w:rsidRPr="00164517" w:rsidRDefault="00164517" w:rsidP="00690657">
            <w:pPr>
              <w:pStyle w:val="2"/>
              <w:outlineLvl w:val="1"/>
              <w:rPr>
                <w:sz w:val="24"/>
                <w:szCs w:val="24"/>
                <w:lang w:val="ru-RU"/>
              </w:rPr>
            </w:pPr>
            <w:r w:rsidRPr="00164517">
              <w:rPr>
                <w:sz w:val="24"/>
                <w:szCs w:val="24"/>
                <w:lang w:val="ru-RU"/>
              </w:rPr>
              <w:t>Информация о сетке - Детализация</w:t>
            </w:r>
          </w:p>
          <w:tbl>
            <w:tblPr>
              <w:tblStyle w:val="MediumList1-Accent11"/>
              <w:tblW w:w="10785" w:type="dxa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7107BE" w14:paraId="7D85F348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6886F6C" w14:textId="11D6E3E2" w:rsidR="007107BE" w:rsidRDefault="00164517" w:rsidP="00C16188">
                  <w:r>
                    <w:t>Всего узлов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B274B71" w14:textId="67871715" w:rsidR="007107BE" w:rsidRDefault="00164517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12053</w:t>
                  </w:r>
                </w:p>
              </w:tc>
            </w:tr>
            <w:tr w:rsidR="00164517" w14:paraId="5C0B2361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35079C4" w14:textId="325914C2" w:rsidR="00164517" w:rsidRDefault="00164517" w:rsidP="00C16188">
                  <w:r>
                    <w:t>Всего элементов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15C468B" w14:textId="1E7E2C1F" w:rsidR="00164517" w:rsidRDefault="00164517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7266</w:t>
                  </w:r>
                </w:p>
              </w:tc>
            </w:tr>
            <w:tr w:rsidR="00164517" w14:paraId="5559893B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A74E9D3" w14:textId="66F28781" w:rsidR="00164517" w:rsidRDefault="00164517" w:rsidP="00C16188">
                  <w:r>
                    <w:t>Максимальное соотношение сторон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23B3B2A" w14:textId="01454F5C" w:rsidR="00164517" w:rsidRDefault="00164517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4,6542</w:t>
                  </w:r>
                </w:p>
              </w:tc>
            </w:tr>
            <w:tr w:rsidR="00164517" w14:paraId="70B7219E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A1E922E" w14:textId="3C919A6B" w:rsidR="00164517" w:rsidRDefault="00164517" w:rsidP="00C16188">
                  <w:r>
                    <w:t>% элементов с соотношением сторон &lt; 3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1DAC4A7" w14:textId="38DDC3A1" w:rsidR="00164517" w:rsidRDefault="00164517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99,7</w:t>
                  </w:r>
                </w:p>
              </w:tc>
            </w:tr>
            <w:tr w:rsidR="00164517" w14:paraId="398FF2D4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ABB24ED" w14:textId="62638ACD" w:rsidR="00164517" w:rsidRPr="00164517" w:rsidRDefault="00164517" w:rsidP="00C16188">
                  <w:pPr>
                    <w:rPr>
                      <w:lang w:val="ru-RU"/>
                    </w:rPr>
                  </w:pPr>
                  <w:r w:rsidRPr="00164517">
                    <w:rPr>
                      <w:lang w:val="ru-RU"/>
                    </w:rPr>
                    <w:t>Процент элементов с соотношением сторон &gt; 10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8846127" w14:textId="1FD0C7DF" w:rsidR="00164517" w:rsidRDefault="00164517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</w:t>
                  </w:r>
                </w:p>
              </w:tc>
            </w:tr>
            <w:tr w:rsidR="00164517" w14:paraId="44A2B985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CDD0616" w14:textId="31B3F643" w:rsidR="00164517" w:rsidRDefault="00164517" w:rsidP="00C16188">
                  <w:r>
                    <w:t>Процент искаженных элементов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63F4766" w14:textId="5FFB4519" w:rsidR="00164517" w:rsidRDefault="00164517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</w:t>
                  </w:r>
                </w:p>
              </w:tc>
            </w:tr>
            <w:tr w:rsidR="00164517" w14:paraId="6E6A32F0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653AE68" w14:textId="7B3124C2" w:rsidR="00164517" w:rsidRPr="00164517" w:rsidRDefault="00164517" w:rsidP="00C16188">
                  <w:pPr>
                    <w:rPr>
                      <w:lang w:val="ru-RU"/>
                    </w:rPr>
                  </w:pPr>
                  <w:r w:rsidRPr="00164517">
                    <w:rPr>
                      <w:lang w:val="ru-RU"/>
                    </w:rPr>
                    <w:t>Время для завершения сетки (</w:t>
                  </w:r>
                  <w:r>
                    <w:t>hh</w:t>
                  </w:r>
                  <w:r w:rsidRPr="00164517">
                    <w:rPr>
                      <w:lang w:val="ru-RU"/>
                    </w:rPr>
                    <w:t>;</w:t>
                  </w:r>
                  <w:r>
                    <w:t>mm</w:t>
                  </w:r>
                  <w:r w:rsidRPr="00164517">
                    <w:rPr>
                      <w:lang w:val="ru-RU"/>
                    </w:rPr>
                    <w:t>;</w:t>
                  </w:r>
                  <w:r>
                    <w:t>ss</w:t>
                  </w:r>
                  <w:r w:rsidRPr="00164517">
                    <w:rPr>
                      <w:lang w:val="ru-RU"/>
                    </w:rPr>
                    <w:t xml:space="preserve">):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356A7A5" w14:textId="275C252F" w:rsidR="00164517" w:rsidRDefault="00164517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00:00:02</w:t>
                  </w:r>
                </w:p>
              </w:tc>
            </w:tr>
            <w:tr w:rsidR="00164517" w14:paraId="50FB2954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EEC12D5" w14:textId="4E6D6F0E" w:rsidR="00164517" w:rsidRDefault="00164517" w:rsidP="00C16188">
                  <w:r>
                    <w:t xml:space="preserve">Имя компьютера: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19B6193" w14:textId="574A495F" w:rsidR="00164517" w:rsidRDefault="00164517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DJESC-LAPTOP</w:t>
                  </w:r>
                </w:p>
              </w:tc>
            </w:tr>
          </w:tbl>
          <w:p w14:paraId="69AEF2A9" w14:textId="56ED1F62" w:rsidR="00A61A59" w:rsidRPr="00F077CB" w:rsidRDefault="00A61A59" w:rsidP="000A7C6B"/>
        </w:tc>
      </w:tr>
    </w:tbl>
    <w:p w14:paraId="57C15B43" w14:textId="77777777" w:rsidR="002C53F9" w:rsidRDefault="002C53F9" w:rsidP="006936A0"/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2C53F9" w14:paraId="2270C30C" w14:textId="77777777" w:rsidTr="00D60DF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2FD71127" w14:textId="7E9B5928" w:rsidR="002C53F9" w:rsidRDefault="00164517" w:rsidP="000A7C6B">
            <w:pPr>
              <w:pStyle w:val="1"/>
              <w:outlineLvl w:val="0"/>
            </w:pPr>
            <w:bookmarkStart w:id="16" w:name="_Toc88480334"/>
            <w:r>
              <w:lastRenderedPageBreak/>
              <w:t>Данные датчиков</w:t>
            </w:r>
            <w:bookmarkEnd w:id="16"/>
          </w:p>
          <w:p w14:paraId="68B9C9A6" w14:textId="77777777" w:rsidR="00A57F84" w:rsidRDefault="00A57F84" w:rsidP="000A7C6B"/>
          <w:tbl>
            <w:tblPr>
              <w:tblStyle w:val="LightGrid-Accent11"/>
              <w:tblW w:w="0" w:type="auto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510"/>
              <w:gridCol w:w="3504"/>
              <w:gridCol w:w="4740"/>
            </w:tblGrid>
            <w:tr w:rsidR="00A57F84" w14:paraId="18FD693F" w14:textId="77777777" w:rsidTr="00D60DF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10" w:type="dxa"/>
                  <w:tcBorders>
                    <w:top w:val="single" w:sz="18" w:space="0" w:color="4F81BD" w:themeColor="accent1"/>
                    <w:left w:val="single" w:sz="18" w:space="0" w:color="4F81BD" w:themeColor="accent1"/>
                    <w:right w:val="single" w:sz="18" w:space="0" w:color="4F81BD" w:themeColor="accent1"/>
                  </w:tcBorders>
                  <w:shd w:val="clear" w:color="auto" w:fill="DBE5F1" w:themeFill="accent1" w:themeFillTint="33"/>
                </w:tcPr>
                <w:p w14:paraId="3A79E642" w14:textId="58C4C900" w:rsidR="00A57F84" w:rsidRDefault="00164517" w:rsidP="00A57F84">
                  <w:pPr>
                    <w:jc w:val="center"/>
                  </w:pPr>
                  <w:r>
                    <w:t>Имя датчика</w:t>
                  </w:r>
                </w:p>
              </w:tc>
              <w:tc>
                <w:tcPr>
                  <w:tcW w:w="3504" w:type="dxa"/>
                  <w:tcBorders>
                    <w:top w:val="single" w:sz="18" w:space="0" w:color="4F81BD" w:themeColor="accent1"/>
                    <w:left w:val="single" w:sz="18" w:space="0" w:color="4F81BD" w:themeColor="accent1"/>
                    <w:right w:val="single" w:sz="18" w:space="0" w:color="4F81BD" w:themeColor="accent1"/>
                  </w:tcBorders>
                  <w:shd w:val="clear" w:color="auto" w:fill="DBE5F1" w:themeFill="accent1" w:themeFillTint="33"/>
                </w:tcPr>
                <w:p w14:paraId="71833C9A" w14:textId="4A33C16C" w:rsidR="00A57F84" w:rsidRDefault="00164517" w:rsidP="00A57F8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Местоположение</w:t>
                  </w:r>
                </w:p>
              </w:tc>
              <w:tc>
                <w:tcPr>
                  <w:tcW w:w="4740" w:type="dxa"/>
                  <w:tcBorders>
                    <w:top w:val="single" w:sz="18" w:space="0" w:color="4F81BD" w:themeColor="accent1"/>
                    <w:left w:val="single" w:sz="18" w:space="0" w:color="4F81BD" w:themeColor="accent1"/>
                    <w:right w:val="single" w:sz="18" w:space="0" w:color="4F81BD" w:themeColor="accent1"/>
                  </w:tcBorders>
                  <w:shd w:val="clear" w:color="auto" w:fill="DBE5F1" w:themeFill="accent1" w:themeFillTint="33"/>
                </w:tcPr>
                <w:p w14:paraId="52B8DCDA" w14:textId="3B70544F" w:rsidR="00A57F84" w:rsidRDefault="00164517" w:rsidP="00A57F84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Данные датчиков</w:t>
                  </w:r>
                </w:p>
              </w:tc>
            </w:tr>
            <w:tr w:rsidR="00164517" w14:paraId="1291E698" w14:textId="77777777" w:rsidTr="0067386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10" w:type="dxa"/>
                  <w:tcBorders>
                    <w:top w:val="none" w:sz="0" w:space="0" w:color="auto"/>
                    <w:left w:val="single" w:sz="18" w:space="0" w:color="4F81BD" w:themeColor="accent1"/>
                    <w:bottom w:val="none" w:sz="0" w:space="0" w:color="auto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2A3339C2" w14:textId="5F3C28A9" w:rsidR="00164517" w:rsidRPr="00211C62" w:rsidRDefault="00164517" w:rsidP="0067386F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Масса1</w:t>
                  </w:r>
                </w:p>
              </w:tc>
              <w:tc>
                <w:tcPr>
                  <w:tcW w:w="3504" w:type="dxa"/>
                  <w:tcBorders>
                    <w:top w:val="none" w:sz="0" w:space="0" w:color="auto"/>
                    <w:left w:val="single" w:sz="18" w:space="0" w:color="4F81BD" w:themeColor="accent1"/>
                    <w:bottom w:val="none" w:sz="0" w:space="0" w:color="auto"/>
                    <w:right w:val="single" w:sz="18" w:space="0" w:color="4F81BD" w:themeColor="accent1"/>
                  </w:tcBorders>
                  <w:shd w:val="clear" w:color="auto" w:fill="auto"/>
                </w:tcPr>
                <w:p w14:paraId="0A3B9388" w14:textId="3061F533" w:rsidR="00164517" w:rsidRPr="000B04D4" w:rsidRDefault="00164517" w:rsidP="0067386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3908746D" wp14:editId="3E884891">
                        <wp:extent cx="2087880" cy="1135380"/>
                        <wp:effectExtent l="0" t="0" r="7620" b="7620"/>
                        <wp:docPr id="8" name="Рисунок 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87880" cy="11353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0" w:type="dxa"/>
                  <w:tcBorders>
                    <w:top w:val="none" w:sz="0" w:space="0" w:color="auto"/>
                    <w:left w:val="single" w:sz="18" w:space="0" w:color="4F81BD" w:themeColor="accent1"/>
                    <w:bottom w:val="none" w:sz="0" w:space="0" w:color="auto"/>
                    <w:right w:val="single" w:sz="18" w:space="0" w:color="4F81BD" w:themeColor="accent1"/>
                  </w:tcBorders>
                  <w:shd w:val="clear" w:color="auto" w:fill="auto"/>
                </w:tcPr>
                <w:p w14:paraId="15000359" w14:textId="77777777" w:rsidR="00164517" w:rsidRPr="00164517" w:rsidRDefault="00164517" w:rsidP="0067386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ru-RU"/>
                    </w:rPr>
                  </w:pPr>
                  <w:r w:rsidRPr="00164517">
                    <w:rPr>
                      <w:lang w:val="ru-RU"/>
                    </w:rPr>
                    <w:t>Значение: 50,81 г</w:t>
                  </w:r>
                </w:p>
                <w:p w14:paraId="0D13B82B" w14:textId="77777777" w:rsidR="00164517" w:rsidRPr="00164517" w:rsidRDefault="00164517" w:rsidP="0067386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ru-RU"/>
                    </w:rPr>
                  </w:pPr>
                  <w:r w:rsidRPr="00164517">
                    <w:rPr>
                      <w:lang w:val="ru-RU"/>
                    </w:rPr>
                    <w:t>Объекты :</w:t>
                  </w:r>
                </w:p>
                <w:p w14:paraId="6432759D" w14:textId="77777777" w:rsidR="00164517" w:rsidRPr="00164517" w:rsidRDefault="00164517" w:rsidP="0067386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ru-RU"/>
                    </w:rPr>
                  </w:pPr>
                  <w:r w:rsidRPr="00164517">
                    <w:rPr>
                      <w:lang w:val="ru-RU"/>
                    </w:rPr>
                    <w:t>Результат :Напряжение</w:t>
                  </w:r>
                </w:p>
                <w:p w14:paraId="17CEBB94" w14:textId="77777777" w:rsidR="00164517" w:rsidRPr="00164517" w:rsidRDefault="00164517" w:rsidP="0067386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ru-RU"/>
                    </w:rPr>
                  </w:pPr>
                  <w:r w:rsidRPr="00164517">
                    <w:rPr>
                      <w:lang w:val="ru-RU"/>
                    </w:rPr>
                    <w:t>Компонент :</w:t>
                  </w:r>
                  <w:r>
                    <w:t>VON</w:t>
                  </w:r>
                  <w:r w:rsidRPr="00164517">
                    <w:rPr>
                      <w:lang w:val="ru-RU"/>
                    </w:rPr>
                    <w:t xml:space="preserve">: Напряжение </w:t>
                  </w:r>
                  <w:r>
                    <w:t>Von</w:t>
                  </w:r>
                  <w:r w:rsidRPr="00164517">
                    <w:rPr>
                      <w:lang w:val="ru-RU"/>
                    </w:rPr>
                    <w:t xml:space="preserve"> </w:t>
                  </w:r>
                  <w:r>
                    <w:t>Mises</w:t>
                  </w:r>
                </w:p>
                <w:p w14:paraId="7E86FE27" w14:textId="77777777" w:rsidR="00164517" w:rsidRPr="00164517" w:rsidRDefault="00164517" w:rsidP="0067386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ru-RU"/>
                    </w:rPr>
                  </w:pPr>
                  <w:r w:rsidRPr="00164517">
                    <w:rPr>
                      <w:lang w:val="ru-RU"/>
                    </w:rPr>
                    <w:t>Критерий :Макс модели</w:t>
                  </w:r>
                </w:p>
                <w:p w14:paraId="3F1704D0" w14:textId="77777777" w:rsidR="00164517" w:rsidRPr="00164517" w:rsidRDefault="00164517" w:rsidP="0067386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ru-RU"/>
                    </w:rPr>
                  </w:pPr>
                  <w:r w:rsidRPr="00164517">
                    <w:rPr>
                      <w:lang w:val="ru-RU"/>
                    </w:rPr>
                    <w:t>Критерий шага: Во всех шагах</w:t>
                  </w:r>
                </w:p>
                <w:p w14:paraId="05685B65" w14:textId="77777777" w:rsidR="00164517" w:rsidRDefault="00164517" w:rsidP="0067386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Шаг №:1</w:t>
                  </w:r>
                </w:p>
                <w:p w14:paraId="2A9789E5" w14:textId="0F86F44E" w:rsidR="00164517" w:rsidRPr="00211C62" w:rsidRDefault="00164517" w:rsidP="0067386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Сигнальное значение: NA</w:t>
                  </w:r>
                </w:p>
              </w:tc>
            </w:tr>
            <w:tr w:rsidR="00164517" w14:paraId="02E293BE" w14:textId="77777777" w:rsidTr="0067386F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10" w:type="dxa"/>
                  <w:tcBorders>
                    <w:top w:val="none" w:sz="0" w:space="0" w:color="auto"/>
                    <w:left w:val="single" w:sz="18" w:space="0" w:color="4F81BD" w:themeColor="accent1"/>
                    <w:bottom w:val="none" w:sz="0" w:space="0" w:color="auto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024804E1" w14:textId="7393C88C" w:rsidR="00164517" w:rsidRPr="00211C62" w:rsidRDefault="00164517" w:rsidP="0067386F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Напряжение1</w:t>
                  </w:r>
                </w:p>
              </w:tc>
              <w:tc>
                <w:tcPr>
                  <w:tcW w:w="3504" w:type="dxa"/>
                  <w:tcBorders>
                    <w:top w:val="none" w:sz="0" w:space="0" w:color="auto"/>
                    <w:left w:val="single" w:sz="18" w:space="0" w:color="4F81BD" w:themeColor="accent1"/>
                    <w:bottom w:val="none" w:sz="0" w:space="0" w:color="auto"/>
                    <w:right w:val="single" w:sz="18" w:space="0" w:color="4F81BD" w:themeColor="accent1"/>
                  </w:tcBorders>
                  <w:shd w:val="clear" w:color="auto" w:fill="auto"/>
                </w:tcPr>
                <w:p w14:paraId="1FEFCCEF" w14:textId="1C7A3CA8" w:rsidR="00164517" w:rsidRPr="000B04D4" w:rsidRDefault="00164517" w:rsidP="0067386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1875CC6E" wp14:editId="79B7B5E4">
                        <wp:extent cx="2087880" cy="1135380"/>
                        <wp:effectExtent l="0" t="0" r="7620" b="7620"/>
                        <wp:docPr id="9" name="Рисунок 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87880" cy="11353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0" w:type="dxa"/>
                  <w:tcBorders>
                    <w:top w:val="none" w:sz="0" w:space="0" w:color="auto"/>
                    <w:left w:val="single" w:sz="18" w:space="0" w:color="4F81BD" w:themeColor="accent1"/>
                    <w:bottom w:val="none" w:sz="0" w:space="0" w:color="auto"/>
                    <w:right w:val="single" w:sz="18" w:space="0" w:color="4F81BD" w:themeColor="accent1"/>
                  </w:tcBorders>
                  <w:shd w:val="clear" w:color="auto" w:fill="auto"/>
                </w:tcPr>
                <w:p w14:paraId="2D8CEA8E" w14:textId="77777777" w:rsidR="00164517" w:rsidRPr="00164517" w:rsidRDefault="00164517" w:rsidP="0067386F">
                  <w:pPr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lang w:val="ru-RU"/>
                    </w:rPr>
                  </w:pPr>
                  <w:r w:rsidRPr="00164517">
                    <w:rPr>
                      <w:lang w:val="ru-RU"/>
                    </w:rPr>
                    <w:t>Значение: 6,110</w:t>
                  </w:r>
                  <w:r>
                    <w:t>e</w:t>
                  </w:r>
                  <w:r w:rsidRPr="00164517">
                    <w:rPr>
                      <w:lang w:val="ru-RU"/>
                    </w:rPr>
                    <w:t xml:space="preserve">+08 </w:t>
                  </w:r>
                  <w:r>
                    <w:t>N</w:t>
                  </w:r>
                  <w:r w:rsidRPr="00164517">
                    <w:rPr>
                      <w:lang w:val="ru-RU"/>
                    </w:rPr>
                    <w:t>/</w:t>
                  </w:r>
                  <w:r>
                    <w:t>m</w:t>
                  </w:r>
                  <w:r w:rsidRPr="00164517">
                    <w:rPr>
                      <w:lang w:val="ru-RU"/>
                    </w:rPr>
                    <w:t>^2</w:t>
                  </w:r>
                </w:p>
                <w:p w14:paraId="653A1308" w14:textId="77777777" w:rsidR="00164517" w:rsidRPr="00164517" w:rsidRDefault="00164517" w:rsidP="0067386F">
                  <w:pPr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lang w:val="ru-RU"/>
                    </w:rPr>
                  </w:pPr>
                  <w:r w:rsidRPr="00164517">
                    <w:rPr>
                      <w:lang w:val="ru-RU"/>
                    </w:rPr>
                    <w:t>Объекты :</w:t>
                  </w:r>
                </w:p>
                <w:p w14:paraId="115D4201" w14:textId="77777777" w:rsidR="00164517" w:rsidRPr="00164517" w:rsidRDefault="00164517" w:rsidP="0067386F">
                  <w:pPr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lang w:val="ru-RU"/>
                    </w:rPr>
                  </w:pPr>
                  <w:r w:rsidRPr="00164517">
                    <w:rPr>
                      <w:lang w:val="ru-RU"/>
                    </w:rPr>
                    <w:t>Результат :Напряжение</w:t>
                  </w:r>
                </w:p>
                <w:p w14:paraId="117F2B17" w14:textId="77777777" w:rsidR="00164517" w:rsidRPr="00164517" w:rsidRDefault="00164517" w:rsidP="0067386F">
                  <w:pPr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lang w:val="ru-RU"/>
                    </w:rPr>
                  </w:pPr>
                  <w:r w:rsidRPr="00164517">
                    <w:rPr>
                      <w:lang w:val="ru-RU"/>
                    </w:rPr>
                    <w:t>Компонент :</w:t>
                  </w:r>
                  <w:r>
                    <w:t>VON</w:t>
                  </w:r>
                  <w:r w:rsidRPr="00164517">
                    <w:rPr>
                      <w:lang w:val="ru-RU"/>
                    </w:rPr>
                    <w:t xml:space="preserve">: Напряжение </w:t>
                  </w:r>
                  <w:r>
                    <w:t>Von</w:t>
                  </w:r>
                  <w:r w:rsidRPr="00164517">
                    <w:rPr>
                      <w:lang w:val="ru-RU"/>
                    </w:rPr>
                    <w:t xml:space="preserve"> </w:t>
                  </w:r>
                  <w:r>
                    <w:t>Mises</w:t>
                  </w:r>
                </w:p>
                <w:p w14:paraId="0BA11FB9" w14:textId="77777777" w:rsidR="00164517" w:rsidRPr="00164517" w:rsidRDefault="00164517" w:rsidP="0067386F">
                  <w:pPr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lang w:val="ru-RU"/>
                    </w:rPr>
                  </w:pPr>
                  <w:r w:rsidRPr="00164517">
                    <w:rPr>
                      <w:lang w:val="ru-RU"/>
                    </w:rPr>
                    <w:t>Критерий :Макс модели</w:t>
                  </w:r>
                </w:p>
                <w:p w14:paraId="32AC76EF" w14:textId="77777777" w:rsidR="00164517" w:rsidRPr="00164517" w:rsidRDefault="00164517" w:rsidP="0067386F">
                  <w:pPr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lang w:val="ru-RU"/>
                    </w:rPr>
                  </w:pPr>
                  <w:r w:rsidRPr="00164517">
                    <w:rPr>
                      <w:lang w:val="ru-RU"/>
                    </w:rPr>
                    <w:t>Критерий шага: Во всех шагах</w:t>
                  </w:r>
                </w:p>
                <w:p w14:paraId="57BF9FA8" w14:textId="77777777" w:rsidR="00164517" w:rsidRDefault="00164517" w:rsidP="0067386F">
                  <w:pPr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  <w:r>
                    <w:t>Шаг №:1</w:t>
                  </w:r>
                </w:p>
                <w:p w14:paraId="4D95B236" w14:textId="6D5CE5BE" w:rsidR="00164517" w:rsidRPr="00211C62" w:rsidRDefault="00164517" w:rsidP="0067386F">
                  <w:pPr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  <w:r>
                    <w:t>Сигнальное значение: NA</w:t>
                  </w:r>
                </w:p>
              </w:tc>
            </w:tr>
            <w:tr w:rsidR="00164517" w14:paraId="21BD1D83" w14:textId="77777777" w:rsidTr="0067386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10" w:type="dxa"/>
                  <w:tcBorders>
                    <w:top w:val="none" w:sz="0" w:space="0" w:color="auto"/>
                    <w:left w:val="single" w:sz="18" w:space="0" w:color="4F81BD" w:themeColor="accent1"/>
                    <w:bottom w:val="none" w:sz="0" w:space="0" w:color="auto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494A967F" w14:textId="6B6B8F70" w:rsidR="00164517" w:rsidRPr="00211C62" w:rsidRDefault="00164517" w:rsidP="0067386F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Напряжение2</w:t>
                  </w:r>
                </w:p>
              </w:tc>
              <w:tc>
                <w:tcPr>
                  <w:tcW w:w="3504" w:type="dxa"/>
                  <w:tcBorders>
                    <w:top w:val="none" w:sz="0" w:space="0" w:color="auto"/>
                    <w:left w:val="single" w:sz="18" w:space="0" w:color="4F81BD" w:themeColor="accent1"/>
                    <w:bottom w:val="none" w:sz="0" w:space="0" w:color="auto"/>
                    <w:right w:val="single" w:sz="18" w:space="0" w:color="4F81BD" w:themeColor="accent1"/>
                  </w:tcBorders>
                  <w:shd w:val="clear" w:color="auto" w:fill="auto"/>
                </w:tcPr>
                <w:p w14:paraId="4D7C6200" w14:textId="504C35CC" w:rsidR="00164517" w:rsidRPr="000B04D4" w:rsidRDefault="00164517" w:rsidP="0067386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16B8AB01" wp14:editId="2E39667E">
                        <wp:extent cx="2087880" cy="1135380"/>
                        <wp:effectExtent l="0" t="0" r="7620" b="7620"/>
                        <wp:docPr id="10" name="Рисунок 1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87880" cy="11353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0" w:type="dxa"/>
                  <w:tcBorders>
                    <w:top w:val="none" w:sz="0" w:space="0" w:color="auto"/>
                    <w:left w:val="single" w:sz="18" w:space="0" w:color="4F81BD" w:themeColor="accent1"/>
                    <w:bottom w:val="none" w:sz="0" w:space="0" w:color="auto"/>
                    <w:right w:val="single" w:sz="18" w:space="0" w:color="4F81BD" w:themeColor="accent1"/>
                  </w:tcBorders>
                  <w:shd w:val="clear" w:color="auto" w:fill="auto"/>
                </w:tcPr>
                <w:p w14:paraId="795DCA69" w14:textId="77777777" w:rsidR="00164517" w:rsidRPr="00164517" w:rsidRDefault="00164517" w:rsidP="0067386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ru-RU"/>
                    </w:rPr>
                  </w:pPr>
                  <w:r w:rsidRPr="00164517">
                    <w:rPr>
                      <w:lang w:val="ru-RU"/>
                    </w:rPr>
                    <w:t>Значение: 2,194</w:t>
                  </w:r>
                  <w:r>
                    <w:t>e</w:t>
                  </w:r>
                  <w:r w:rsidRPr="00164517">
                    <w:rPr>
                      <w:lang w:val="ru-RU"/>
                    </w:rPr>
                    <w:t xml:space="preserve">+08 </w:t>
                  </w:r>
                  <w:r>
                    <w:t>N</w:t>
                  </w:r>
                  <w:r w:rsidRPr="00164517">
                    <w:rPr>
                      <w:lang w:val="ru-RU"/>
                    </w:rPr>
                    <w:t>/</w:t>
                  </w:r>
                  <w:r>
                    <w:t>m</w:t>
                  </w:r>
                  <w:r w:rsidRPr="00164517">
                    <w:rPr>
                      <w:lang w:val="ru-RU"/>
                    </w:rPr>
                    <w:t>^2</w:t>
                  </w:r>
                </w:p>
                <w:p w14:paraId="76A294CD" w14:textId="77777777" w:rsidR="00164517" w:rsidRPr="00164517" w:rsidRDefault="00164517" w:rsidP="0067386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ru-RU"/>
                    </w:rPr>
                  </w:pPr>
                  <w:r w:rsidRPr="00164517">
                    <w:rPr>
                      <w:lang w:val="ru-RU"/>
                    </w:rPr>
                    <w:t>Объекты :</w:t>
                  </w:r>
                </w:p>
                <w:p w14:paraId="0EDB7AD7" w14:textId="77777777" w:rsidR="00164517" w:rsidRPr="00164517" w:rsidRDefault="00164517" w:rsidP="0067386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ru-RU"/>
                    </w:rPr>
                  </w:pPr>
                  <w:r w:rsidRPr="00164517">
                    <w:rPr>
                      <w:lang w:val="ru-RU"/>
                    </w:rPr>
                    <w:t>Результат :Напряжение</w:t>
                  </w:r>
                </w:p>
                <w:p w14:paraId="5D767D6A" w14:textId="77777777" w:rsidR="00164517" w:rsidRPr="00164517" w:rsidRDefault="00164517" w:rsidP="0067386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ru-RU"/>
                    </w:rPr>
                  </w:pPr>
                  <w:r w:rsidRPr="00164517">
                    <w:rPr>
                      <w:lang w:val="ru-RU"/>
                    </w:rPr>
                    <w:t>Компонент :</w:t>
                  </w:r>
                  <w:r>
                    <w:t>P</w:t>
                  </w:r>
                  <w:r w:rsidRPr="00164517">
                    <w:rPr>
                      <w:lang w:val="ru-RU"/>
                    </w:rPr>
                    <w:t>1: 1ое главное напряжение</w:t>
                  </w:r>
                </w:p>
                <w:p w14:paraId="587E7099" w14:textId="77777777" w:rsidR="00164517" w:rsidRPr="00164517" w:rsidRDefault="00164517" w:rsidP="0067386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ru-RU"/>
                    </w:rPr>
                  </w:pPr>
                  <w:r w:rsidRPr="00164517">
                    <w:rPr>
                      <w:lang w:val="ru-RU"/>
                    </w:rPr>
                    <w:t>Критерий :Макс модели</w:t>
                  </w:r>
                </w:p>
                <w:p w14:paraId="2AA4DB85" w14:textId="77777777" w:rsidR="00164517" w:rsidRPr="00164517" w:rsidRDefault="00164517" w:rsidP="0067386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ru-RU"/>
                    </w:rPr>
                  </w:pPr>
                  <w:r w:rsidRPr="00164517">
                    <w:rPr>
                      <w:lang w:val="ru-RU"/>
                    </w:rPr>
                    <w:t>Критерий шага: Во всех шагах</w:t>
                  </w:r>
                </w:p>
                <w:p w14:paraId="67DEE151" w14:textId="77777777" w:rsidR="00164517" w:rsidRDefault="00164517" w:rsidP="0067386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Шаг №:1</w:t>
                  </w:r>
                </w:p>
                <w:p w14:paraId="37C87F01" w14:textId="6C76C7F9" w:rsidR="00164517" w:rsidRPr="00211C62" w:rsidRDefault="00164517" w:rsidP="0067386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Сигнальное значение: NA</w:t>
                  </w:r>
                </w:p>
              </w:tc>
            </w:tr>
            <w:tr w:rsidR="00164517" w14:paraId="2DAAE7FB" w14:textId="77777777" w:rsidTr="0067386F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10" w:type="dxa"/>
                  <w:tcBorders>
                    <w:top w:val="none" w:sz="0" w:space="0" w:color="auto"/>
                    <w:left w:val="single" w:sz="18" w:space="0" w:color="4F81BD" w:themeColor="accent1"/>
                    <w:bottom w:val="none" w:sz="0" w:space="0" w:color="auto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6F21DD64" w14:textId="47A2B255" w:rsidR="00164517" w:rsidRPr="00211C62" w:rsidRDefault="00164517" w:rsidP="0067386F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Перемещение1</w:t>
                  </w:r>
                </w:p>
              </w:tc>
              <w:tc>
                <w:tcPr>
                  <w:tcW w:w="3504" w:type="dxa"/>
                  <w:tcBorders>
                    <w:top w:val="none" w:sz="0" w:space="0" w:color="auto"/>
                    <w:left w:val="single" w:sz="18" w:space="0" w:color="4F81BD" w:themeColor="accent1"/>
                    <w:bottom w:val="none" w:sz="0" w:space="0" w:color="auto"/>
                    <w:right w:val="single" w:sz="18" w:space="0" w:color="4F81BD" w:themeColor="accent1"/>
                  </w:tcBorders>
                  <w:shd w:val="clear" w:color="auto" w:fill="auto"/>
                </w:tcPr>
                <w:p w14:paraId="01372504" w14:textId="1AAE7A0B" w:rsidR="00164517" w:rsidRPr="000B04D4" w:rsidRDefault="00164517" w:rsidP="0067386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328CAC86" wp14:editId="5E95C2A6">
                        <wp:extent cx="2087880" cy="1135380"/>
                        <wp:effectExtent l="0" t="0" r="7620" b="7620"/>
                        <wp:docPr id="11" name="Рисунок 1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87880" cy="11353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0" w:type="dxa"/>
                  <w:tcBorders>
                    <w:top w:val="none" w:sz="0" w:space="0" w:color="auto"/>
                    <w:left w:val="single" w:sz="18" w:space="0" w:color="4F81BD" w:themeColor="accent1"/>
                    <w:bottom w:val="none" w:sz="0" w:space="0" w:color="auto"/>
                    <w:right w:val="single" w:sz="18" w:space="0" w:color="4F81BD" w:themeColor="accent1"/>
                  </w:tcBorders>
                  <w:shd w:val="clear" w:color="auto" w:fill="auto"/>
                </w:tcPr>
                <w:p w14:paraId="20C00A42" w14:textId="77777777" w:rsidR="00164517" w:rsidRPr="00164517" w:rsidRDefault="00164517" w:rsidP="0067386F">
                  <w:pPr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lang w:val="ru-RU"/>
                    </w:rPr>
                  </w:pPr>
                  <w:r w:rsidRPr="00164517">
                    <w:rPr>
                      <w:lang w:val="ru-RU"/>
                    </w:rPr>
                    <w:t>Значение: 5,657</w:t>
                  </w:r>
                  <w:r>
                    <w:t>e</w:t>
                  </w:r>
                  <w:r w:rsidRPr="00164517">
                    <w:rPr>
                      <w:lang w:val="ru-RU"/>
                    </w:rPr>
                    <w:t xml:space="preserve">-02 </w:t>
                  </w:r>
                  <w:r>
                    <w:t>mm</w:t>
                  </w:r>
                </w:p>
                <w:p w14:paraId="4296156A" w14:textId="77777777" w:rsidR="00164517" w:rsidRPr="00164517" w:rsidRDefault="00164517" w:rsidP="0067386F">
                  <w:pPr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lang w:val="ru-RU"/>
                    </w:rPr>
                  </w:pPr>
                  <w:r w:rsidRPr="00164517">
                    <w:rPr>
                      <w:lang w:val="ru-RU"/>
                    </w:rPr>
                    <w:t>Объекты :</w:t>
                  </w:r>
                </w:p>
                <w:p w14:paraId="78121048" w14:textId="77777777" w:rsidR="00164517" w:rsidRPr="00164517" w:rsidRDefault="00164517" w:rsidP="0067386F">
                  <w:pPr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lang w:val="ru-RU"/>
                    </w:rPr>
                  </w:pPr>
                  <w:r w:rsidRPr="00164517">
                    <w:rPr>
                      <w:lang w:val="ru-RU"/>
                    </w:rPr>
                    <w:t>Результат :Перемещение</w:t>
                  </w:r>
                </w:p>
                <w:p w14:paraId="049485CD" w14:textId="77777777" w:rsidR="00164517" w:rsidRPr="00164517" w:rsidRDefault="00164517" w:rsidP="0067386F">
                  <w:pPr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lang w:val="ru-RU"/>
                    </w:rPr>
                  </w:pPr>
                  <w:r w:rsidRPr="00164517">
                    <w:rPr>
                      <w:lang w:val="ru-RU"/>
                    </w:rPr>
                    <w:t>Компонент :</w:t>
                  </w:r>
                  <w:r>
                    <w:t>URES</w:t>
                  </w:r>
                  <w:r w:rsidRPr="00164517">
                    <w:rPr>
                      <w:lang w:val="ru-RU"/>
                    </w:rPr>
                    <w:t>:   Результирующее перемещение</w:t>
                  </w:r>
                </w:p>
                <w:p w14:paraId="62CF48AB" w14:textId="77777777" w:rsidR="00164517" w:rsidRPr="00164517" w:rsidRDefault="00164517" w:rsidP="0067386F">
                  <w:pPr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lang w:val="ru-RU"/>
                    </w:rPr>
                  </w:pPr>
                  <w:r w:rsidRPr="00164517">
                    <w:rPr>
                      <w:lang w:val="ru-RU"/>
                    </w:rPr>
                    <w:t>Критерий :Макс модели</w:t>
                  </w:r>
                </w:p>
                <w:p w14:paraId="03FD810D" w14:textId="77777777" w:rsidR="00164517" w:rsidRPr="00164517" w:rsidRDefault="00164517" w:rsidP="0067386F">
                  <w:pPr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lang w:val="ru-RU"/>
                    </w:rPr>
                  </w:pPr>
                  <w:r w:rsidRPr="00164517">
                    <w:rPr>
                      <w:lang w:val="ru-RU"/>
                    </w:rPr>
                    <w:t>Критерий шага: Во всех шагах</w:t>
                  </w:r>
                </w:p>
                <w:p w14:paraId="248036A4" w14:textId="77777777" w:rsidR="00164517" w:rsidRPr="00164517" w:rsidRDefault="00164517" w:rsidP="0067386F">
                  <w:pPr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lang w:val="ru-RU"/>
                    </w:rPr>
                  </w:pPr>
                  <w:r w:rsidRPr="00164517">
                    <w:rPr>
                      <w:lang w:val="ru-RU"/>
                    </w:rPr>
                    <w:t>Шаг №:1</w:t>
                  </w:r>
                </w:p>
                <w:p w14:paraId="3B93BC48" w14:textId="65BD04E5" w:rsidR="00164517" w:rsidRPr="00211C62" w:rsidRDefault="00164517" w:rsidP="0067386F">
                  <w:pPr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  <w:r>
                    <w:t>Сигнальное значение: NA</w:t>
                  </w:r>
                </w:p>
              </w:tc>
            </w:tr>
            <w:tr w:rsidR="00A57F84" w14:paraId="4C00B7AB" w14:textId="77777777" w:rsidTr="00D60DF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10" w:type="dxa"/>
                  <w:tcBorders>
                    <w:top w:val="none" w:sz="0" w:space="0" w:color="auto"/>
                    <w:left w:val="single" w:sz="18" w:space="0" w:color="4F81BD" w:themeColor="accent1"/>
                    <w:bottom w:val="none" w:sz="0" w:space="0" w:color="auto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4CBB4564" w14:textId="6A978665" w:rsidR="00A57F84" w:rsidRPr="00211C62" w:rsidRDefault="00164517" w:rsidP="00A57F84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Перемещение2</w:t>
                  </w:r>
                </w:p>
              </w:tc>
              <w:tc>
                <w:tcPr>
                  <w:tcW w:w="3504" w:type="dxa"/>
                  <w:tcBorders>
                    <w:top w:val="none" w:sz="0" w:space="0" w:color="auto"/>
                    <w:left w:val="single" w:sz="18" w:space="0" w:color="4F81BD" w:themeColor="accent1"/>
                    <w:bottom w:val="none" w:sz="0" w:space="0" w:color="auto"/>
                    <w:right w:val="single" w:sz="18" w:space="0" w:color="4F81BD" w:themeColor="accent1"/>
                  </w:tcBorders>
                  <w:shd w:val="clear" w:color="auto" w:fill="auto"/>
                </w:tcPr>
                <w:p w14:paraId="4761ED50" w14:textId="34BB5E34" w:rsidR="00A57F84" w:rsidRPr="000B04D4" w:rsidRDefault="00164517" w:rsidP="00A57F84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1319C843" wp14:editId="7B184B30">
                        <wp:extent cx="2087880" cy="1135380"/>
                        <wp:effectExtent l="0" t="0" r="7620" b="7620"/>
                        <wp:docPr id="12" name="Рисунок 1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87880" cy="11353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0" w:type="dxa"/>
                  <w:tcBorders>
                    <w:top w:val="none" w:sz="0" w:space="0" w:color="auto"/>
                    <w:left w:val="single" w:sz="18" w:space="0" w:color="4F81BD" w:themeColor="accent1"/>
                    <w:bottom w:val="none" w:sz="0" w:space="0" w:color="auto"/>
                    <w:right w:val="single" w:sz="18" w:space="0" w:color="4F81BD" w:themeColor="accent1"/>
                  </w:tcBorders>
                  <w:shd w:val="clear" w:color="auto" w:fill="auto"/>
                </w:tcPr>
                <w:p w14:paraId="041B193C" w14:textId="77777777" w:rsidR="00164517" w:rsidRPr="00164517" w:rsidRDefault="00164517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ru-RU"/>
                    </w:rPr>
                  </w:pPr>
                  <w:r w:rsidRPr="00164517">
                    <w:rPr>
                      <w:lang w:val="ru-RU"/>
                    </w:rPr>
                    <w:t>Значение: 4,820</w:t>
                  </w:r>
                  <w:r>
                    <w:t>e</w:t>
                  </w:r>
                  <w:r w:rsidRPr="00164517">
                    <w:rPr>
                      <w:lang w:val="ru-RU"/>
                    </w:rPr>
                    <w:t xml:space="preserve">-04 </w:t>
                  </w:r>
                  <w:r>
                    <w:t>mm</w:t>
                  </w:r>
                </w:p>
                <w:p w14:paraId="099E9843" w14:textId="77777777" w:rsidR="00164517" w:rsidRPr="00164517" w:rsidRDefault="00164517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ru-RU"/>
                    </w:rPr>
                  </w:pPr>
                  <w:r w:rsidRPr="00164517">
                    <w:rPr>
                      <w:lang w:val="ru-RU"/>
                    </w:rPr>
                    <w:t>Объекты :</w:t>
                  </w:r>
                </w:p>
                <w:p w14:paraId="615F0062" w14:textId="77777777" w:rsidR="00164517" w:rsidRPr="00164517" w:rsidRDefault="00164517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ru-RU"/>
                    </w:rPr>
                  </w:pPr>
                  <w:r w:rsidRPr="00164517">
                    <w:rPr>
                      <w:lang w:val="ru-RU"/>
                    </w:rPr>
                    <w:t>Результат :Перемещение</w:t>
                  </w:r>
                </w:p>
                <w:p w14:paraId="26470975" w14:textId="77777777" w:rsidR="00164517" w:rsidRPr="00164517" w:rsidRDefault="00164517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ru-RU"/>
                    </w:rPr>
                  </w:pPr>
                  <w:r w:rsidRPr="00164517">
                    <w:rPr>
                      <w:lang w:val="ru-RU"/>
                    </w:rPr>
                    <w:t>Компонент :</w:t>
                  </w:r>
                  <w:r>
                    <w:t>UY</w:t>
                  </w:r>
                  <w:r w:rsidRPr="00164517">
                    <w:rPr>
                      <w:lang w:val="ru-RU"/>
                    </w:rPr>
                    <w:t xml:space="preserve">: Перемещение </w:t>
                  </w:r>
                  <w:r>
                    <w:t>Y</w:t>
                  </w:r>
                </w:p>
                <w:p w14:paraId="2DB3314C" w14:textId="77777777" w:rsidR="00164517" w:rsidRPr="00164517" w:rsidRDefault="00164517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ru-RU"/>
                    </w:rPr>
                  </w:pPr>
                  <w:r w:rsidRPr="00164517">
                    <w:rPr>
                      <w:lang w:val="ru-RU"/>
                    </w:rPr>
                    <w:t>Критерий :Макс модели</w:t>
                  </w:r>
                </w:p>
                <w:p w14:paraId="4703F905" w14:textId="77777777" w:rsidR="00164517" w:rsidRPr="00164517" w:rsidRDefault="00164517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ru-RU"/>
                    </w:rPr>
                  </w:pPr>
                  <w:r w:rsidRPr="00164517">
                    <w:rPr>
                      <w:lang w:val="ru-RU"/>
                    </w:rPr>
                    <w:t>Критерий шага: Во всех шагах</w:t>
                  </w:r>
                </w:p>
                <w:p w14:paraId="6B6418D7" w14:textId="77777777" w:rsidR="00164517" w:rsidRPr="00164517" w:rsidRDefault="00164517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ru-RU"/>
                    </w:rPr>
                  </w:pPr>
                  <w:r w:rsidRPr="00164517">
                    <w:rPr>
                      <w:lang w:val="ru-RU"/>
                    </w:rPr>
                    <w:t>Шаг №:1</w:t>
                  </w:r>
                </w:p>
                <w:p w14:paraId="12D9E3B1" w14:textId="7A19DA6D" w:rsidR="00A57F84" w:rsidRPr="00211C62" w:rsidRDefault="00164517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Сигнальное значение: NA</w:t>
                  </w:r>
                </w:p>
              </w:tc>
            </w:tr>
          </w:tbl>
          <w:p w14:paraId="31EE6A4C" w14:textId="3AAE5A8B" w:rsidR="002C53F9" w:rsidRPr="00F077CB" w:rsidRDefault="002C53F9" w:rsidP="000A7C6B"/>
        </w:tc>
      </w:tr>
    </w:tbl>
    <w:p w14:paraId="5AF76A3D" w14:textId="77777777" w:rsidR="005F5B79" w:rsidRDefault="005F5B79" w:rsidP="00F12133"/>
    <w:tbl>
      <w:tblPr>
        <w:tblStyle w:val="aa"/>
        <w:tblW w:w="11304" w:type="dxa"/>
        <w:tblLook w:val="04A0" w:firstRow="1" w:lastRow="0" w:firstColumn="1" w:lastColumn="0" w:noHBand="0" w:noVBand="1"/>
      </w:tblPr>
      <w:tblGrid>
        <w:gridCol w:w="11304"/>
      </w:tblGrid>
      <w:tr w:rsidR="005F5B79" w14:paraId="71D2FD39" w14:textId="77777777" w:rsidTr="00EA47EE">
        <w:trPr>
          <w:trHeight w:val="1900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14:paraId="60B39FEB" w14:textId="64057D01" w:rsidR="005F5B79" w:rsidRPr="00164517" w:rsidRDefault="00164517" w:rsidP="000A7C6B">
            <w:pPr>
              <w:pStyle w:val="1"/>
              <w:outlineLvl w:val="0"/>
              <w:rPr>
                <w:lang w:val="ru-RU"/>
              </w:rPr>
            </w:pPr>
            <w:bookmarkStart w:id="17" w:name="_Toc88480335"/>
            <w:r w:rsidRPr="00164517">
              <w:rPr>
                <w:lang w:val="ru-RU"/>
              </w:rPr>
              <w:lastRenderedPageBreak/>
              <w:t>Результирующие силы</w:t>
            </w:r>
            <w:bookmarkEnd w:id="17"/>
          </w:p>
          <w:p w14:paraId="660ADA94" w14:textId="370F2E6C" w:rsidR="005F5B79" w:rsidRPr="00164517" w:rsidRDefault="00164517" w:rsidP="000A7C6B">
            <w:pPr>
              <w:pStyle w:val="2"/>
              <w:outlineLvl w:val="1"/>
              <w:rPr>
                <w:lang w:val="ru-RU"/>
              </w:rPr>
            </w:pPr>
            <w:r w:rsidRPr="00164517">
              <w:rPr>
                <w:lang w:val="ru-RU"/>
              </w:rPr>
              <w:t>Силы реакции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12453F" w:rsidRPr="00164517" w14:paraId="40D0FA81" w14:textId="77777777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4970424C" w14:textId="065747A1" w:rsidR="005F5B79" w:rsidRPr="00164517" w:rsidRDefault="00164517" w:rsidP="000A7C6B">
                  <w:pPr>
                    <w:rPr>
                      <w:lang w:val="ru-RU"/>
                    </w:rPr>
                  </w:pPr>
                  <w:r w:rsidRPr="00164517">
                    <w:rPr>
                      <w:lang w:val="ru-RU"/>
                    </w:rPr>
                    <w:t>Выбранный набор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72AC31FA" w14:textId="794BA52E" w:rsidR="005F5B79" w:rsidRPr="00164517" w:rsidRDefault="00164517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ru-RU"/>
                    </w:rPr>
                  </w:pPr>
                  <w:r w:rsidRPr="00164517">
                    <w:rPr>
                      <w:lang w:val="ru-RU"/>
                    </w:rPr>
                    <w:t>Единицы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530631E4" w14:textId="07CBC96E" w:rsidR="005F5B79" w:rsidRPr="00164517" w:rsidRDefault="00164517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ru-RU"/>
                    </w:rPr>
                  </w:pPr>
                  <w:r w:rsidRPr="00164517">
                    <w:rPr>
                      <w:lang w:val="ru-RU"/>
                    </w:rPr>
                    <w:t xml:space="preserve">Сумма </w:t>
                  </w:r>
                  <w:r>
                    <w:t>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2FB4CB3A" w14:textId="2D66B0EA" w:rsidR="005F5B79" w:rsidRPr="00164517" w:rsidRDefault="00164517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ru-RU"/>
                    </w:rPr>
                  </w:pPr>
                  <w:r w:rsidRPr="00164517">
                    <w:rPr>
                      <w:lang w:val="ru-RU"/>
                    </w:rPr>
                    <w:t xml:space="preserve">Сумма </w:t>
                  </w:r>
                  <w:r>
                    <w:t>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45E529EA" w14:textId="504151AA" w:rsidR="005F5B79" w:rsidRPr="00164517" w:rsidRDefault="00164517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ru-RU"/>
                    </w:rPr>
                  </w:pPr>
                  <w:r w:rsidRPr="00164517">
                    <w:rPr>
                      <w:lang w:val="ru-RU"/>
                    </w:rPr>
                    <w:t xml:space="preserve">Сумма </w:t>
                  </w:r>
                  <w:r>
                    <w:t>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0385D88B" w14:textId="2C409E38" w:rsidR="005F5B79" w:rsidRPr="00164517" w:rsidRDefault="00164517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ru-RU"/>
                    </w:rPr>
                  </w:pPr>
                  <w:r w:rsidRPr="00164517">
                    <w:rPr>
                      <w:lang w:val="ru-RU"/>
                    </w:rPr>
                    <w:t>Результирующая</w:t>
                  </w:r>
                </w:p>
              </w:tc>
            </w:tr>
            <w:tr w:rsidR="005F5B79" w:rsidRPr="00164517" w14:paraId="236704A6" w14:textId="77777777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2C26EE92" w14:textId="5D63A0C3" w:rsidR="005F5B79" w:rsidRPr="00164517" w:rsidRDefault="00164517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  <w:lang w:val="ru-RU"/>
                    </w:rPr>
                  </w:pPr>
                  <w:r w:rsidRPr="00164517">
                    <w:rPr>
                      <w:rFonts w:asciiTheme="minorHAnsi" w:hAnsiTheme="minorHAnsi"/>
                      <w:b w:val="0"/>
                      <w:sz w:val="20"/>
                      <w:szCs w:val="20"/>
                      <w:lang w:val="ru-RU"/>
                    </w:rPr>
                    <w:t>всей модели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C9B2A5B" w14:textId="660CD34A" w:rsidR="005F5B79" w:rsidRPr="00164517" w:rsidRDefault="00164517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ru-RU"/>
                    </w:rPr>
                  </w:pPr>
                  <w:r>
                    <w:rPr>
                      <w:sz w:val="20"/>
                      <w:szCs w:val="20"/>
                    </w:rPr>
                    <w:t>N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7B4E4AA" w14:textId="2FFB4213" w:rsidR="005F5B79" w:rsidRPr="00164517" w:rsidRDefault="00164517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ru-RU"/>
                    </w:rPr>
                  </w:pPr>
                  <w:r w:rsidRPr="00164517">
                    <w:rPr>
                      <w:sz w:val="20"/>
                      <w:szCs w:val="20"/>
                      <w:lang w:val="ru-RU"/>
                    </w:rPr>
                    <w:t>-220,095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1B50E20" w14:textId="579DC6B1" w:rsidR="005F5B79" w:rsidRPr="00164517" w:rsidRDefault="00164517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ru-RU"/>
                    </w:rPr>
                  </w:pPr>
                  <w:r w:rsidRPr="00164517">
                    <w:rPr>
                      <w:sz w:val="20"/>
                      <w:szCs w:val="20"/>
                      <w:lang w:val="ru-RU"/>
                    </w:rPr>
                    <w:t>544,469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9EB9639" w14:textId="74E6C34B" w:rsidR="005F5B79" w:rsidRPr="00164517" w:rsidRDefault="00164517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ru-RU"/>
                    </w:rPr>
                  </w:pPr>
                  <w:r w:rsidRPr="00164517">
                    <w:rPr>
                      <w:sz w:val="20"/>
                      <w:szCs w:val="20"/>
                      <w:lang w:val="ru-RU"/>
                    </w:rPr>
                    <w:t>-0,0871725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0DEEF62E" w14:textId="46028DA1" w:rsidR="005F5B79" w:rsidRPr="00164517" w:rsidRDefault="00164517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ru-RU"/>
                    </w:rPr>
                  </w:pPr>
                  <w:r w:rsidRPr="00164517">
                    <w:rPr>
                      <w:sz w:val="20"/>
                      <w:szCs w:val="20"/>
                      <w:lang w:val="ru-RU"/>
                    </w:rPr>
                    <w:t>587,272</w:t>
                  </w:r>
                </w:p>
              </w:tc>
            </w:tr>
          </w:tbl>
          <w:p w14:paraId="422A2826" w14:textId="0264A7B1" w:rsidR="005F5B79" w:rsidRPr="00164517" w:rsidRDefault="00164517" w:rsidP="000A7C6B">
            <w:pPr>
              <w:pStyle w:val="2"/>
              <w:outlineLvl w:val="1"/>
              <w:rPr>
                <w:lang w:val="ru-RU"/>
              </w:rPr>
            </w:pPr>
            <w:r w:rsidRPr="00164517">
              <w:rPr>
                <w:lang w:val="ru-RU"/>
              </w:rPr>
              <w:t>Моменты реакции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12453F" w14:paraId="563D5797" w14:textId="77777777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66531D75" w14:textId="12CE0802" w:rsidR="005F5B79" w:rsidRDefault="00164517" w:rsidP="000A7C6B">
                  <w:r>
                    <w:t>Выбранный набор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1D9E01AD" w14:textId="0454D0D8" w:rsidR="005F5B79" w:rsidRDefault="00164517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Единицы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51B2FA1A" w14:textId="65BBD48A" w:rsidR="005F5B79" w:rsidRDefault="00164517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Сумма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5A319062" w14:textId="29C37CB5" w:rsidR="005F5B79" w:rsidRDefault="00164517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Сумма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3A7CF0BE" w14:textId="2024A129" w:rsidR="005F5B79" w:rsidRDefault="00164517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Сумма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662C8D80" w14:textId="4C341230" w:rsidR="005F5B79" w:rsidRDefault="00164517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Результирующая</w:t>
                  </w:r>
                </w:p>
              </w:tc>
            </w:tr>
            <w:tr w:rsidR="005F5B79" w14:paraId="03D000B5" w14:textId="77777777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0A5631DF" w14:textId="0515E4AF" w:rsidR="005F5B79" w:rsidRPr="004D2956" w:rsidRDefault="00164517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всей модели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27C3EEB6" w14:textId="44DCAB16" w:rsidR="005F5B79" w:rsidRPr="004D2956" w:rsidRDefault="00164517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N.m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22A98686" w14:textId="71D5AE10" w:rsidR="005F5B79" w:rsidRPr="004D2956" w:rsidRDefault="00164517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C9A8451" w14:textId="4B93EB98" w:rsidR="005F5B79" w:rsidRPr="004D2956" w:rsidRDefault="00164517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2ED2F5C3" w14:textId="38476136" w:rsidR="005F5B79" w:rsidRPr="004D2956" w:rsidRDefault="00164517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E2B079D" w14:textId="04AA9E7F" w:rsidR="005F5B79" w:rsidRPr="004D2956" w:rsidRDefault="00164517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</w:tbl>
          <w:p w14:paraId="5DB7DE2B" w14:textId="77777777" w:rsidR="005F5B79" w:rsidRDefault="005F5B79" w:rsidP="000A7C6B"/>
        </w:tc>
      </w:tr>
      <w:tr w:rsidR="005F5B79" w14:paraId="2F668756" w14:textId="77777777" w:rsidTr="00EA47EE">
        <w:trPr>
          <w:trHeight w:val="41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14:paraId="4649593C" w14:textId="2EC70D2C" w:rsidR="00C6072D" w:rsidRPr="00164517" w:rsidRDefault="00164517" w:rsidP="00C6072D">
            <w:pPr>
              <w:pStyle w:val="2"/>
              <w:outlineLvl w:val="1"/>
              <w:rPr>
                <w:lang w:val="ru-RU"/>
              </w:rPr>
            </w:pPr>
            <w:bookmarkStart w:id="18" w:name="_Toc243733151"/>
            <w:bookmarkStart w:id="19" w:name="_Toc245020119"/>
            <w:bookmarkStart w:id="20" w:name="_Toc245020151"/>
            <w:r w:rsidRPr="00164517">
              <w:rPr>
                <w:lang w:val="ru-RU"/>
              </w:rPr>
              <w:t>Силы свободных тел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C6072D" w:rsidRPr="00164517" w14:paraId="2AD02E41" w14:textId="77777777" w:rsidTr="00C5579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06F1316F" w14:textId="354F390D" w:rsidR="00C6072D" w:rsidRPr="00164517" w:rsidRDefault="00164517" w:rsidP="00C6072D">
                  <w:pPr>
                    <w:rPr>
                      <w:lang w:val="ru-RU"/>
                    </w:rPr>
                  </w:pPr>
                  <w:r w:rsidRPr="00164517">
                    <w:rPr>
                      <w:lang w:val="ru-RU"/>
                    </w:rPr>
                    <w:t>Выбранный набор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6E02329B" w14:textId="73076AC5" w:rsidR="00C6072D" w:rsidRPr="00164517" w:rsidRDefault="00164517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ru-RU"/>
                    </w:rPr>
                  </w:pPr>
                  <w:r w:rsidRPr="00164517">
                    <w:rPr>
                      <w:lang w:val="ru-RU"/>
                    </w:rPr>
                    <w:t>Единицы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655C68DB" w14:textId="5969F78C" w:rsidR="00C6072D" w:rsidRPr="00164517" w:rsidRDefault="00164517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ru-RU"/>
                    </w:rPr>
                  </w:pPr>
                  <w:r w:rsidRPr="00164517">
                    <w:rPr>
                      <w:lang w:val="ru-RU"/>
                    </w:rPr>
                    <w:t xml:space="preserve">Сумма </w:t>
                  </w:r>
                  <w:r>
                    <w:t>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252F7FD6" w14:textId="54C17A8A" w:rsidR="00C6072D" w:rsidRPr="00164517" w:rsidRDefault="00164517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ru-RU"/>
                    </w:rPr>
                  </w:pPr>
                  <w:r w:rsidRPr="00164517">
                    <w:rPr>
                      <w:lang w:val="ru-RU"/>
                    </w:rPr>
                    <w:t xml:space="preserve">Сумма </w:t>
                  </w:r>
                  <w:r>
                    <w:t>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2A480C43" w14:textId="3701D0E0" w:rsidR="00C6072D" w:rsidRPr="00164517" w:rsidRDefault="00164517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ru-RU"/>
                    </w:rPr>
                  </w:pPr>
                  <w:r w:rsidRPr="00164517">
                    <w:rPr>
                      <w:lang w:val="ru-RU"/>
                    </w:rPr>
                    <w:t xml:space="preserve">Сумма </w:t>
                  </w:r>
                  <w:r>
                    <w:t>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290B1FD0" w14:textId="752B8581" w:rsidR="00C6072D" w:rsidRPr="00164517" w:rsidRDefault="00164517" w:rsidP="00C6072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ru-RU"/>
                    </w:rPr>
                  </w:pPr>
                  <w:r w:rsidRPr="00164517">
                    <w:rPr>
                      <w:lang w:val="ru-RU"/>
                    </w:rPr>
                    <w:t>Результирующая</w:t>
                  </w:r>
                </w:p>
              </w:tc>
            </w:tr>
            <w:tr w:rsidR="00C6072D" w:rsidRPr="00164517" w14:paraId="017F28B2" w14:textId="77777777" w:rsidTr="00C557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0F8B363A" w14:textId="3B4C713A" w:rsidR="00C6072D" w:rsidRPr="00164517" w:rsidRDefault="00164517" w:rsidP="00C6072D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  <w:lang w:val="ru-RU"/>
                    </w:rPr>
                  </w:pPr>
                  <w:r w:rsidRPr="00164517">
                    <w:rPr>
                      <w:rFonts w:asciiTheme="minorHAnsi" w:hAnsiTheme="minorHAnsi"/>
                      <w:b w:val="0"/>
                      <w:sz w:val="20"/>
                      <w:szCs w:val="20"/>
                      <w:lang w:val="ru-RU"/>
                    </w:rPr>
                    <w:t>всей модели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AAC14E7" w14:textId="7E97F748" w:rsidR="00C6072D" w:rsidRPr="00164517" w:rsidRDefault="00164517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ru-RU"/>
                    </w:rPr>
                  </w:pPr>
                  <w:r>
                    <w:rPr>
                      <w:sz w:val="20"/>
                      <w:szCs w:val="20"/>
                    </w:rPr>
                    <w:t>N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6AAC6D8" w14:textId="514AA79A" w:rsidR="00C6072D" w:rsidRPr="00164517" w:rsidRDefault="00164517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ru-RU"/>
                    </w:rPr>
                  </w:pPr>
                  <w:r w:rsidRPr="00164517">
                    <w:rPr>
                      <w:sz w:val="20"/>
                      <w:szCs w:val="20"/>
                      <w:lang w:val="ru-RU"/>
                    </w:rPr>
                    <w:t>-0,00531339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09B4002" w14:textId="1D86D2C8" w:rsidR="00C6072D" w:rsidRPr="00164517" w:rsidRDefault="00164517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ru-RU"/>
                    </w:rPr>
                  </w:pPr>
                  <w:r w:rsidRPr="00164517">
                    <w:rPr>
                      <w:sz w:val="20"/>
                      <w:szCs w:val="20"/>
                      <w:lang w:val="ru-RU"/>
                    </w:rPr>
                    <w:t>0,231078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EF36A04" w14:textId="5BB6F1FF" w:rsidR="00C6072D" w:rsidRPr="00164517" w:rsidRDefault="00164517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ru-RU"/>
                    </w:rPr>
                  </w:pPr>
                  <w:r w:rsidRPr="00164517">
                    <w:rPr>
                      <w:sz w:val="20"/>
                      <w:szCs w:val="20"/>
                      <w:lang w:val="ru-RU"/>
                    </w:rPr>
                    <w:t>-0,144664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B36D465" w14:textId="21AD92BC" w:rsidR="00C6072D" w:rsidRPr="00164517" w:rsidRDefault="00164517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ru-RU"/>
                    </w:rPr>
                  </w:pPr>
                  <w:r w:rsidRPr="00164517">
                    <w:rPr>
                      <w:sz w:val="20"/>
                      <w:szCs w:val="20"/>
                      <w:lang w:val="ru-RU"/>
                    </w:rPr>
                    <w:t>0,272678</w:t>
                  </w:r>
                </w:p>
              </w:tc>
            </w:tr>
          </w:tbl>
          <w:p w14:paraId="0648EDD7" w14:textId="1381A54E" w:rsidR="00C6072D" w:rsidRPr="00164517" w:rsidRDefault="00164517" w:rsidP="00C6072D">
            <w:pPr>
              <w:pStyle w:val="2"/>
              <w:outlineLvl w:val="1"/>
              <w:rPr>
                <w:lang w:val="ru-RU"/>
              </w:rPr>
            </w:pPr>
            <w:r w:rsidRPr="00164517">
              <w:rPr>
                <w:lang w:val="ru-RU"/>
              </w:rPr>
              <w:t>Моменты свободных тел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C6072D" w14:paraId="715911AA" w14:textId="77777777" w:rsidTr="00C5579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36D8F4EC" w14:textId="34BCFC94" w:rsidR="00C6072D" w:rsidRDefault="00164517" w:rsidP="005C6EA8">
                  <w:r>
                    <w:t>Выбранный набор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3C38E054" w14:textId="26C35994" w:rsidR="00C6072D" w:rsidRDefault="00164517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Единицы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6D02C1E4" w14:textId="757F2983" w:rsidR="00C6072D" w:rsidRDefault="00164517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Сумма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1DD53DB1" w14:textId="5883B3D6" w:rsidR="00C6072D" w:rsidRDefault="00164517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Сумма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18AC7E81" w14:textId="78C29DB9" w:rsidR="00C6072D" w:rsidRDefault="00164517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Сумма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2C7DCE1E" w14:textId="4A94E0BC" w:rsidR="00C6072D" w:rsidRDefault="00164517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Результирующая</w:t>
                  </w:r>
                </w:p>
              </w:tc>
            </w:tr>
            <w:tr w:rsidR="00C6072D" w14:paraId="56786CBF" w14:textId="77777777" w:rsidTr="00C557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01078C84" w14:textId="51329866" w:rsidR="00C6072D" w:rsidRPr="004D2956" w:rsidRDefault="00164517" w:rsidP="00C6072D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всей модели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9A64AD8" w14:textId="2F50429B" w:rsidR="00C6072D" w:rsidRPr="004D2956" w:rsidRDefault="00164517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N.m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B91FE5D" w14:textId="2A686C45" w:rsidR="00C6072D" w:rsidRPr="004D2956" w:rsidRDefault="00164517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AD7F61C" w14:textId="4F96F7AE" w:rsidR="00C6072D" w:rsidRPr="004D2956" w:rsidRDefault="00164517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A097AD5" w14:textId="5D29AABB" w:rsidR="00C6072D" w:rsidRPr="004D2956" w:rsidRDefault="00164517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38BA19B1" w14:textId="4C7E7978" w:rsidR="00C6072D" w:rsidRPr="004D2956" w:rsidRDefault="00164517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1e-33</w:t>
                  </w:r>
                </w:p>
              </w:tc>
            </w:tr>
          </w:tbl>
          <w:p w14:paraId="76A191E2" w14:textId="3A326699" w:rsidR="005F5B79" w:rsidRDefault="005F5B79" w:rsidP="000A7C6B"/>
        </w:tc>
      </w:tr>
      <w:bookmarkEnd w:id="18"/>
      <w:bookmarkEnd w:id="19"/>
      <w:bookmarkEnd w:id="20"/>
    </w:tbl>
    <w:p w14:paraId="0B62A804" w14:textId="77777777" w:rsidR="00EC2432" w:rsidRDefault="00EC2432" w:rsidP="00EC2432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467"/>
      </w:tblGrid>
      <w:tr w:rsidR="00EC2432" w14:paraId="7AF2D050" w14:textId="77777777" w:rsidTr="00973246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1D24753B" w14:textId="62F8FBB8" w:rsidR="0050542D" w:rsidRPr="00164517" w:rsidRDefault="00164517" w:rsidP="00164517">
            <w:pPr>
              <w:pStyle w:val="1"/>
            </w:pPr>
            <w:bookmarkStart w:id="21" w:name="_Toc88480336"/>
            <w:r>
              <w:t>Балки</w:t>
            </w:r>
            <w:bookmarkEnd w:id="21"/>
          </w:p>
          <w:p w14:paraId="65655175" w14:textId="42106DC1" w:rsidR="00EC2432" w:rsidRDefault="00164517" w:rsidP="000A7C6B">
            <w:r>
              <w:rPr>
                <w:sz w:val="24"/>
                <w:szCs w:val="24"/>
              </w:rPr>
              <w:t>Данные отсутствуют</w:t>
            </w:r>
          </w:p>
        </w:tc>
      </w:tr>
    </w:tbl>
    <w:p w14:paraId="502E92F5" w14:textId="77777777" w:rsidR="00EC2432" w:rsidRDefault="00EC2432" w:rsidP="00940093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467"/>
      </w:tblGrid>
      <w:tr w:rsidR="00EC2432" w14:paraId="767A97CA" w14:textId="77777777" w:rsidTr="00A8563F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25C8B1A0" w14:textId="7F7622BF" w:rsidR="00EC2432" w:rsidRDefault="00164517" w:rsidP="000A7C6B">
            <w:pPr>
              <w:pStyle w:val="1"/>
              <w:outlineLvl w:val="0"/>
            </w:pPr>
            <w:bookmarkStart w:id="22" w:name="_Toc243733152"/>
            <w:bookmarkStart w:id="23" w:name="_Toc245020120"/>
            <w:bookmarkStart w:id="24" w:name="_Toc245020152"/>
            <w:bookmarkStart w:id="25" w:name="_Toc88480337"/>
            <w:r>
              <w:lastRenderedPageBreak/>
              <w:t>Результаты исследования</w:t>
            </w:r>
            <w:bookmarkEnd w:id="25"/>
          </w:p>
          <w:p w14:paraId="30DEB44E" w14:textId="7C5679A4" w:rsidR="00EC2432" w:rsidRDefault="00EC243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471"/>
              <w:gridCol w:w="3285"/>
              <w:gridCol w:w="2240"/>
              <w:gridCol w:w="2209"/>
            </w:tblGrid>
            <w:tr w:rsidR="00164517" w14:paraId="2703506F" w14:textId="77777777" w:rsidTr="0067386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01D7625" w14:textId="092A5C06" w:rsidR="00164517" w:rsidRDefault="00164517" w:rsidP="00164517">
                  <w:r>
                    <w:t>Имя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54A4767" w14:textId="10B5A74D" w:rsidR="00164517" w:rsidRDefault="00164517" w:rsidP="00164517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Тип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DA2172E" w14:textId="5FEDF50F" w:rsidR="00164517" w:rsidRDefault="00164517" w:rsidP="00164517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Мин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5E60149A" w14:textId="7BD48E74" w:rsidR="00164517" w:rsidRDefault="00164517" w:rsidP="00164517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Макс</w:t>
                  </w:r>
                </w:p>
              </w:tc>
            </w:tr>
            <w:tr w:rsidR="00164517" w14:paraId="5EDF8CD2" w14:textId="77777777" w:rsidTr="0067386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453168CC" w14:textId="0CB76458" w:rsidR="00164517" w:rsidRPr="004D2956" w:rsidRDefault="00164517" w:rsidP="00164517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Напряжение1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138E35F9" w14:textId="46459664" w:rsidR="00164517" w:rsidRPr="004D2956" w:rsidRDefault="00164517" w:rsidP="0016451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VON: Напряжение Von Mises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4B13C5BA" w14:textId="77777777" w:rsidR="00164517" w:rsidRDefault="00164517" w:rsidP="0016451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200,133N/m^2</w:t>
                  </w:r>
                </w:p>
                <w:p w14:paraId="51B95F75" w14:textId="5095496F" w:rsidR="00164517" w:rsidRPr="004D2956" w:rsidRDefault="00164517" w:rsidP="0016451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Узел: 8558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20E4A504" w14:textId="77777777" w:rsidR="00164517" w:rsidRDefault="00164517" w:rsidP="0016451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611 010 944,000N/m^2</w:t>
                  </w:r>
                </w:p>
                <w:p w14:paraId="4F8FE8B7" w14:textId="7E9B5D9F" w:rsidR="00164517" w:rsidRPr="004D2956" w:rsidRDefault="00164517" w:rsidP="0016451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Узел: 317</w:t>
                  </w:r>
                </w:p>
              </w:tc>
            </w:tr>
            <w:tr w:rsidR="00164517" w14:paraId="3B5ACF26" w14:textId="77777777" w:rsidTr="0067386F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12A340C" w14:textId="3DDCC6E4" w:rsidR="00164517" w:rsidRDefault="00164517" w:rsidP="00164517">
                  <w:pPr>
                    <w:jc w:val="center"/>
                    <w:rPr>
                      <w:rStyle w:val="a3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 wp14:anchorId="59C6E6FA" wp14:editId="203FFBBE">
                        <wp:extent cx="6646545" cy="3614420"/>
                        <wp:effectExtent l="0" t="0" r="1905" b="5080"/>
                        <wp:docPr id="13" name="Рисунок 1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"/>
                                <pic:cNvPicPr/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646545" cy="36144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B1B8F72" w14:textId="6B9D92D9" w:rsidR="00164517" w:rsidRPr="004D2956" w:rsidRDefault="00164517" w:rsidP="00164517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a3"/>
                      <w:noProof/>
                      <w:sz w:val="20"/>
                      <w:szCs w:val="20"/>
                    </w:rPr>
                    <w:t>Деталь1-Статический 1-Напряжение-Напряжение1</w:t>
                  </w:r>
                </w:p>
              </w:tc>
            </w:tr>
          </w:tbl>
          <w:p w14:paraId="1C858437" w14:textId="25C9AA44" w:rsidR="00164517" w:rsidRDefault="00164517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470"/>
              <w:gridCol w:w="3350"/>
              <w:gridCol w:w="2240"/>
              <w:gridCol w:w="2145"/>
            </w:tblGrid>
            <w:tr w:rsidR="00164517" w14:paraId="4A6FB92F" w14:textId="77777777" w:rsidTr="0067386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9F8820A" w14:textId="7AC0A181" w:rsidR="00164517" w:rsidRDefault="00164517" w:rsidP="00164517">
                  <w:r>
                    <w:t>Имя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DA18936" w14:textId="76D2E729" w:rsidR="00164517" w:rsidRDefault="00164517" w:rsidP="00164517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Тип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9198C5A" w14:textId="2306F100" w:rsidR="00164517" w:rsidRDefault="00164517" w:rsidP="00164517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Мин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342A00DC" w14:textId="417A70CF" w:rsidR="00164517" w:rsidRDefault="00164517" w:rsidP="00164517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Макс</w:t>
                  </w:r>
                </w:p>
              </w:tc>
            </w:tr>
            <w:tr w:rsidR="00164517" w14:paraId="3770A14C" w14:textId="77777777" w:rsidTr="0067386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3B2021EE" w14:textId="5CFE0C61" w:rsidR="00164517" w:rsidRPr="004D2956" w:rsidRDefault="00164517" w:rsidP="00164517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Перемещение1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AC289D7" w14:textId="0BB1CC50" w:rsidR="00164517" w:rsidRPr="004D2956" w:rsidRDefault="00164517" w:rsidP="0016451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URES:   Результирующее перемещение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6A1FFCCB" w14:textId="77777777" w:rsidR="00164517" w:rsidRDefault="00164517" w:rsidP="0016451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0,000mm</w:t>
                  </w:r>
                </w:p>
                <w:p w14:paraId="742EE9E6" w14:textId="6831F600" w:rsidR="00164517" w:rsidRPr="004D2956" w:rsidRDefault="00164517" w:rsidP="0016451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Узел: 1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465C613" w14:textId="77777777" w:rsidR="00164517" w:rsidRDefault="00164517" w:rsidP="0016451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0,057mm</w:t>
                  </w:r>
                </w:p>
                <w:p w14:paraId="46D012DE" w14:textId="5F6CA17D" w:rsidR="00164517" w:rsidRPr="004D2956" w:rsidRDefault="00164517" w:rsidP="0016451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Узел: 454</w:t>
                  </w:r>
                </w:p>
              </w:tc>
            </w:tr>
            <w:tr w:rsidR="00164517" w14:paraId="6D6B1AA6" w14:textId="77777777" w:rsidTr="0067386F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6E8A17F" w14:textId="1675F157" w:rsidR="00164517" w:rsidRDefault="00164517" w:rsidP="00164517">
                  <w:pPr>
                    <w:jc w:val="center"/>
                    <w:rPr>
                      <w:rStyle w:val="a3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lastRenderedPageBreak/>
                    <w:drawing>
                      <wp:inline distT="0" distB="0" distL="0" distR="0" wp14:anchorId="45B86581" wp14:editId="70AB260B">
                        <wp:extent cx="6646545" cy="3614420"/>
                        <wp:effectExtent l="0" t="0" r="1905" b="5080"/>
                        <wp:docPr id="14" name="Рисунок 1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" name=""/>
                                <pic:cNvPicPr/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646545" cy="36144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5886A84" w14:textId="4426C08E" w:rsidR="00164517" w:rsidRPr="004D2956" w:rsidRDefault="00164517" w:rsidP="00164517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a3"/>
                      <w:noProof/>
                      <w:sz w:val="20"/>
                      <w:szCs w:val="20"/>
                    </w:rPr>
                    <w:t>Деталь1-Статический 1-Перемещение-Перемещение1</w:t>
                  </w:r>
                </w:p>
              </w:tc>
            </w:tr>
          </w:tbl>
          <w:p w14:paraId="4495B4CA" w14:textId="40EA4432" w:rsidR="00164517" w:rsidRDefault="00164517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470"/>
              <w:gridCol w:w="3350"/>
              <w:gridCol w:w="2240"/>
              <w:gridCol w:w="2145"/>
            </w:tblGrid>
            <w:tr w:rsidR="00164517" w14:paraId="47B56A9C" w14:textId="77777777" w:rsidTr="0067386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6190918" w14:textId="6567E656" w:rsidR="00164517" w:rsidRDefault="00164517" w:rsidP="00164517">
                  <w:r>
                    <w:t>Имя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97EB801" w14:textId="36E9C77C" w:rsidR="00164517" w:rsidRDefault="00164517" w:rsidP="00164517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Тип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D65F9D9" w14:textId="4EFB8469" w:rsidR="00164517" w:rsidRDefault="00164517" w:rsidP="00164517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Мин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1C2EBA7F" w14:textId="64F17F93" w:rsidR="00164517" w:rsidRDefault="00164517" w:rsidP="00164517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Макс</w:t>
                  </w:r>
                </w:p>
              </w:tc>
            </w:tr>
            <w:tr w:rsidR="00164517" w14:paraId="75814024" w14:textId="77777777" w:rsidTr="0067386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15C7BFA9" w14:textId="7678574A" w:rsidR="00164517" w:rsidRPr="004D2956" w:rsidRDefault="00164517" w:rsidP="00164517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Деформация1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2B1079D5" w14:textId="4A599A1A" w:rsidR="00164517" w:rsidRPr="004D2956" w:rsidRDefault="00164517" w:rsidP="0016451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ESTRN: Эквивалентная деформация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76DCDEC2" w14:textId="77777777" w:rsidR="00164517" w:rsidRDefault="00164517" w:rsidP="0016451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0,000</w:t>
                  </w:r>
                </w:p>
                <w:p w14:paraId="321EA623" w14:textId="125AB277" w:rsidR="00164517" w:rsidRPr="004D2956" w:rsidRDefault="00164517" w:rsidP="0016451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Элемент: 5466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FE6C62B" w14:textId="77777777" w:rsidR="00164517" w:rsidRDefault="00164517" w:rsidP="0016451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0,002</w:t>
                  </w:r>
                </w:p>
                <w:p w14:paraId="5CD86AAC" w14:textId="334D4321" w:rsidR="00164517" w:rsidRPr="004D2956" w:rsidRDefault="00164517" w:rsidP="0016451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Элемент: 4161</w:t>
                  </w:r>
                </w:p>
              </w:tc>
            </w:tr>
            <w:tr w:rsidR="00164517" w14:paraId="53916FFF" w14:textId="77777777" w:rsidTr="0067386F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A86A859" w14:textId="3949F510" w:rsidR="00164517" w:rsidRDefault="00164517" w:rsidP="00164517">
                  <w:pPr>
                    <w:jc w:val="center"/>
                    <w:rPr>
                      <w:rStyle w:val="a3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 wp14:anchorId="654B38A2" wp14:editId="64ED438E">
                        <wp:extent cx="6646545" cy="3614420"/>
                        <wp:effectExtent l="0" t="0" r="1905" b="5080"/>
                        <wp:docPr id="15" name="Рисунок 1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"/>
                                <pic:cNvPicPr/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646545" cy="36144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AF56787" w14:textId="6DCAB806" w:rsidR="00164517" w:rsidRPr="004D2956" w:rsidRDefault="00164517" w:rsidP="00164517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a3"/>
                      <w:noProof/>
                      <w:sz w:val="20"/>
                      <w:szCs w:val="20"/>
                    </w:rPr>
                    <w:lastRenderedPageBreak/>
                    <w:t>Деталь1-Статический 1-Деформация-Деформация1</w:t>
                  </w:r>
                </w:p>
              </w:tc>
            </w:tr>
          </w:tbl>
          <w:p w14:paraId="76470F99" w14:textId="0D826E32" w:rsidR="00164517" w:rsidRDefault="00164517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471"/>
              <w:gridCol w:w="3285"/>
              <w:gridCol w:w="2240"/>
              <w:gridCol w:w="2209"/>
            </w:tblGrid>
            <w:tr w:rsidR="00164517" w14:paraId="568F0B21" w14:textId="77777777" w:rsidTr="0067386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DE5E910" w14:textId="252C08E7" w:rsidR="00164517" w:rsidRDefault="00164517" w:rsidP="00164517">
                  <w:r>
                    <w:t>Имя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82B0493" w14:textId="2D702AF9" w:rsidR="00164517" w:rsidRDefault="00164517" w:rsidP="00164517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Тип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55B3553" w14:textId="3F27E239" w:rsidR="00164517" w:rsidRDefault="00164517" w:rsidP="00164517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Мин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67197449" w14:textId="4542AE86" w:rsidR="00164517" w:rsidRDefault="00164517" w:rsidP="00164517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Макс</w:t>
                  </w:r>
                </w:p>
              </w:tc>
            </w:tr>
            <w:tr w:rsidR="00164517" w14:paraId="6EA68C3F" w14:textId="77777777" w:rsidTr="0067386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48AADF6F" w14:textId="4547AA7E" w:rsidR="00164517" w:rsidRPr="004D2956" w:rsidRDefault="00164517" w:rsidP="00164517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Запас прочности1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E4A751F" w14:textId="4D5C56EA" w:rsidR="00164517" w:rsidRPr="004D2956" w:rsidRDefault="00164517" w:rsidP="0016451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Авто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14FF0E5C" w14:textId="77777777" w:rsidR="00164517" w:rsidRDefault="00164517" w:rsidP="0016451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1,342</w:t>
                  </w:r>
                </w:p>
                <w:p w14:paraId="697C1142" w14:textId="17D6AEB3" w:rsidR="00164517" w:rsidRPr="004D2956" w:rsidRDefault="00164517" w:rsidP="0016451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Узел: 317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134C0552" w14:textId="77777777" w:rsidR="00164517" w:rsidRDefault="00164517" w:rsidP="0016451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4 097 278,000</w:t>
                  </w:r>
                </w:p>
                <w:p w14:paraId="57AEF980" w14:textId="6674E45E" w:rsidR="00164517" w:rsidRPr="004D2956" w:rsidRDefault="00164517" w:rsidP="0016451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Узел: 8558</w:t>
                  </w:r>
                </w:p>
              </w:tc>
            </w:tr>
            <w:tr w:rsidR="00164517" w14:paraId="0463DE86" w14:textId="77777777" w:rsidTr="0067386F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65F4A8C" w14:textId="1696CEBF" w:rsidR="00164517" w:rsidRDefault="00164517" w:rsidP="00164517">
                  <w:pPr>
                    <w:jc w:val="center"/>
                    <w:rPr>
                      <w:rStyle w:val="a3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 wp14:anchorId="32863E11" wp14:editId="703AAB8C">
                        <wp:extent cx="6646545" cy="3614420"/>
                        <wp:effectExtent l="0" t="0" r="1905" b="5080"/>
                        <wp:docPr id="16" name="Рисунок 1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" name=""/>
                                <pic:cNvPicPr/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646545" cy="36144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0BB8181" w14:textId="02E2019E" w:rsidR="00164517" w:rsidRPr="004D2956" w:rsidRDefault="00164517" w:rsidP="00164517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a3"/>
                      <w:noProof/>
                      <w:sz w:val="20"/>
                      <w:szCs w:val="20"/>
                    </w:rPr>
                    <w:t>Деталь1-Статический 1-Запас прочности-Запас прочности1</w:t>
                  </w:r>
                </w:p>
              </w:tc>
            </w:tr>
          </w:tbl>
          <w:p w14:paraId="5FCA1E7F" w14:textId="065C780D" w:rsidR="00164517" w:rsidRDefault="00164517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471"/>
              <w:gridCol w:w="3285"/>
              <w:gridCol w:w="2240"/>
              <w:gridCol w:w="2209"/>
            </w:tblGrid>
            <w:tr w:rsidR="00164517" w14:paraId="1EEF28D8" w14:textId="77777777" w:rsidTr="0067386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60B6211" w14:textId="3BB26217" w:rsidR="00164517" w:rsidRDefault="00164517" w:rsidP="00164517">
                  <w:r>
                    <w:t>Имя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DBDCFAF" w14:textId="0C8288E3" w:rsidR="00164517" w:rsidRDefault="00164517" w:rsidP="00164517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Тип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5D55E8A" w14:textId="16968B6D" w:rsidR="00164517" w:rsidRDefault="00164517" w:rsidP="00164517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Мин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1598B89D" w14:textId="5E252023" w:rsidR="00164517" w:rsidRDefault="00164517" w:rsidP="00164517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Макс</w:t>
                  </w:r>
                </w:p>
              </w:tc>
            </w:tr>
            <w:tr w:rsidR="00164517" w14:paraId="315C2E7A" w14:textId="77777777" w:rsidTr="0067386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7FE96B9" w14:textId="5494EB0D" w:rsidR="00164517" w:rsidRPr="004D2956" w:rsidRDefault="00164517" w:rsidP="00164517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Напряжение2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CE91025" w14:textId="503ED01B" w:rsidR="00164517" w:rsidRPr="004D2956" w:rsidRDefault="00164517" w:rsidP="0016451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P1: 1ое главное напряжение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30207587" w14:textId="77777777" w:rsidR="00164517" w:rsidRDefault="00164517" w:rsidP="0016451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-9,189e+07N/m^2</w:t>
                  </w:r>
                </w:p>
                <w:p w14:paraId="741D4C95" w14:textId="68498F5C" w:rsidR="00164517" w:rsidRPr="004D2956" w:rsidRDefault="00164517" w:rsidP="0016451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Узел: 10002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F0C775F" w14:textId="77777777" w:rsidR="00164517" w:rsidRDefault="00164517" w:rsidP="0016451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2,194e+08N/m^2</w:t>
                  </w:r>
                </w:p>
                <w:p w14:paraId="230FD49C" w14:textId="7C4C691A" w:rsidR="00164517" w:rsidRPr="004D2956" w:rsidRDefault="00164517" w:rsidP="0016451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Узел: 9996</w:t>
                  </w:r>
                </w:p>
              </w:tc>
            </w:tr>
            <w:tr w:rsidR="00164517" w14:paraId="45FEC0C4" w14:textId="77777777" w:rsidTr="0067386F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86FD4F0" w14:textId="3DE95282" w:rsidR="00164517" w:rsidRDefault="00164517" w:rsidP="00164517">
                  <w:pPr>
                    <w:jc w:val="center"/>
                    <w:rPr>
                      <w:rStyle w:val="a3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lastRenderedPageBreak/>
                    <w:drawing>
                      <wp:inline distT="0" distB="0" distL="0" distR="0" wp14:anchorId="3B0F090A" wp14:editId="53152C17">
                        <wp:extent cx="6646545" cy="3614420"/>
                        <wp:effectExtent l="0" t="0" r="1905" b="5080"/>
                        <wp:docPr id="17" name="Рисунок 1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" name=""/>
                                <pic:cNvPicPr/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646545" cy="36144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548D421" w14:textId="0F8E135F" w:rsidR="00164517" w:rsidRPr="004D2956" w:rsidRDefault="00164517" w:rsidP="00164517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a3"/>
                      <w:noProof/>
                      <w:sz w:val="20"/>
                      <w:szCs w:val="20"/>
                    </w:rPr>
                    <w:t>Деталь1-Статический 1-Напряжение-Напряжение2</w:t>
                  </w:r>
                </w:p>
              </w:tc>
            </w:tr>
          </w:tbl>
          <w:p w14:paraId="24763522" w14:textId="593603AE" w:rsidR="00164517" w:rsidRDefault="00164517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470"/>
              <w:gridCol w:w="3350"/>
              <w:gridCol w:w="2240"/>
              <w:gridCol w:w="2145"/>
            </w:tblGrid>
            <w:tr w:rsidR="00164517" w14:paraId="0DB9D260" w14:textId="77777777" w:rsidTr="0067386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8AF843B" w14:textId="39490DC2" w:rsidR="00164517" w:rsidRDefault="00164517" w:rsidP="00164517">
                  <w:r>
                    <w:t>Имя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07074A5" w14:textId="4CDA36E9" w:rsidR="00164517" w:rsidRDefault="00164517" w:rsidP="00164517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Тип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537B40A" w14:textId="4D7F03D2" w:rsidR="00164517" w:rsidRDefault="00164517" w:rsidP="00164517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Мин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45028BCB" w14:textId="6C898327" w:rsidR="00164517" w:rsidRDefault="00164517" w:rsidP="00164517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Макс</w:t>
                  </w:r>
                </w:p>
              </w:tc>
            </w:tr>
            <w:tr w:rsidR="00164517" w14:paraId="3C2932A8" w14:textId="77777777" w:rsidTr="0067386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2CC8685F" w14:textId="36C0EC1F" w:rsidR="00164517" w:rsidRPr="004D2956" w:rsidRDefault="00164517" w:rsidP="00164517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Деформация2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1F58C088" w14:textId="0A1A9930" w:rsidR="00164517" w:rsidRPr="004D2956" w:rsidRDefault="00164517" w:rsidP="0016451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E3:     Нормальная деформация (3-я главная)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00BF25D4" w14:textId="77777777" w:rsidR="00164517" w:rsidRDefault="00164517" w:rsidP="0016451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-6,549e-03</w:t>
                  </w:r>
                </w:p>
                <w:p w14:paraId="2ADEE7D7" w14:textId="401AE6B8" w:rsidR="00164517" w:rsidRPr="004D2956" w:rsidRDefault="00164517" w:rsidP="0016451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Узел: 10002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7FA86FC5" w14:textId="77777777" w:rsidR="00164517" w:rsidRDefault="00164517" w:rsidP="0016451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-1,589e-09</w:t>
                  </w:r>
                </w:p>
                <w:p w14:paraId="4470F30E" w14:textId="7BD4C92E" w:rsidR="00164517" w:rsidRPr="004D2956" w:rsidRDefault="00164517" w:rsidP="0016451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Узел: 8558</w:t>
                  </w:r>
                </w:p>
              </w:tc>
            </w:tr>
            <w:tr w:rsidR="00164517" w14:paraId="52A9218F" w14:textId="77777777" w:rsidTr="0067386F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3893751" w14:textId="31567F09" w:rsidR="00164517" w:rsidRDefault="00164517" w:rsidP="00164517">
                  <w:pPr>
                    <w:jc w:val="center"/>
                    <w:rPr>
                      <w:rStyle w:val="a3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 wp14:anchorId="5E5447DF" wp14:editId="17F40773">
                        <wp:extent cx="6646545" cy="3614420"/>
                        <wp:effectExtent l="0" t="0" r="1905" b="5080"/>
                        <wp:docPr id="18" name="Рисунок 1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" name=""/>
                                <pic:cNvPicPr/>
                              </pic:nvPicPr>
                              <pic:blipFill>
                                <a:blip r:embed="rId1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646545" cy="36144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21BE191" w14:textId="1B2B93A3" w:rsidR="00164517" w:rsidRPr="004D2956" w:rsidRDefault="00164517" w:rsidP="00164517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a3"/>
                      <w:noProof/>
                      <w:sz w:val="20"/>
                      <w:szCs w:val="20"/>
                    </w:rPr>
                    <w:lastRenderedPageBreak/>
                    <w:t>Деталь1-Статический 1-Деформация-Деформация2</w:t>
                  </w:r>
                </w:p>
              </w:tc>
            </w:tr>
          </w:tbl>
          <w:p w14:paraId="08381A4F" w14:textId="3D795965" w:rsidR="00164517" w:rsidRDefault="00164517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470"/>
              <w:gridCol w:w="3350"/>
              <w:gridCol w:w="2240"/>
              <w:gridCol w:w="2145"/>
            </w:tblGrid>
            <w:tr w:rsidR="00164517" w14:paraId="7BF6F245" w14:textId="77777777" w:rsidTr="0067386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80A1816" w14:textId="2885FE73" w:rsidR="00164517" w:rsidRDefault="00164517" w:rsidP="00164517">
                  <w:r>
                    <w:t>Имя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64ADB6F" w14:textId="277E0107" w:rsidR="00164517" w:rsidRDefault="00164517" w:rsidP="00164517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Тип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0D10A31" w14:textId="430405CC" w:rsidR="00164517" w:rsidRDefault="00164517" w:rsidP="00164517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Мин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0E80BD9D" w14:textId="3B8CD524" w:rsidR="00164517" w:rsidRDefault="00164517" w:rsidP="00164517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Макс</w:t>
                  </w:r>
                </w:p>
              </w:tc>
            </w:tr>
            <w:tr w:rsidR="00164517" w14:paraId="1008960F" w14:textId="77777777" w:rsidTr="0067386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4BB930C9" w14:textId="4B884FAA" w:rsidR="00164517" w:rsidRPr="004D2956" w:rsidRDefault="00164517" w:rsidP="00164517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Перемещение2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1A916244" w14:textId="09B52D84" w:rsidR="00164517" w:rsidRPr="004D2956" w:rsidRDefault="00164517" w:rsidP="0016451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UY: Перемещение Y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79D491DE" w14:textId="77777777" w:rsidR="00164517" w:rsidRDefault="00164517" w:rsidP="0016451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-2,831e-02mm</w:t>
                  </w:r>
                </w:p>
                <w:p w14:paraId="56739CF9" w14:textId="6AECE6D6" w:rsidR="00164517" w:rsidRPr="004D2956" w:rsidRDefault="00164517" w:rsidP="0016451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Узел: 454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339F16EC" w14:textId="77777777" w:rsidR="00164517" w:rsidRDefault="00164517" w:rsidP="0016451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4,820e-04mm</w:t>
                  </w:r>
                </w:p>
                <w:p w14:paraId="2C59E73B" w14:textId="793F3652" w:rsidR="00164517" w:rsidRPr="004D2956" w:rsidRDefault="00164517" w:rsidP="0016451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Узел: 8463</w:t>
                  </w:r>
                </w:p>
              </w:tc>
            </w:tr>
            <w:tr w:rsidR="00164517" w14:paraId="6462F823" w14:textId="77777777" w:rsidTr="0067386F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47165D6" w14:textId="43684180" w:rsidR="00164517" w:rsidRDefault="00164517" w:rsidP="00164517">
                  <w:pPr>
                    <w:jc w:val="center"/>
                    <w:rPr>
                      <w:rStyle w:val="a3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 wp14:anchorId="11A59A67" wp14:editId="64BB77DA">
                        <wp:extent cx="6646545" cy="3614420"/>
                        <wp:effectExtent l="0" t="0" r="1905" b="5080"/>
                        <wp:docPr id="19" name="Рисунок 1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" name=""/>
                                <pic:cNvPicPr/>
                              </pic:nvPicPr>
                              <pic:blipFill>
                                <a:blip r:embed="rId1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646545" cy="36144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D5C98E8" w14:textId="03B44732" w:rsidR="00164517" w:rsidRPr="004D2956" w:rsidRDefault="00164517" w:rsidP="00164517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a3"/>
                      <w:noProof/>
                      <w:sz w:val="20"/>
                      <w:szCs w:val="20"/>
                    </w:rPr>
                    <w:t>Деталь1-Статический 1-Перемещение-Перемещение2</w:t>
                  </w:r>
                </w:p>
              </w:tc>
            </w:tr>
          </w:tbl>
          <w:p w14:paraId="7367477D" w14:textId="43D63A4B" w:rsidR="00164517" w:rsidRDefault="00164517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3165"/>
              <w:gridCol w:w="7040"/>
            </w:tblGrid>
            <w:tr w:rsidR="00164517" w14:paraId="4341CF72" w14:textId="77777777" w:rsidTr="0016451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469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6287299" w14:textId="69FD19A7" w:rsidR="00164517" w:rsidRDefault="00164517" w:rsidP="00164517">
                  <w:r>
                    <w:t>Имя</w:t>
                  </w:r>
                </w:p>
              </w:tc>
              <w:tc>
                <w:tcPr>
                  <w:tcW w:w="7736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673CB0F" w14:textId="6849BC71" w:rsidR="00164517" w:rsidRDefault="00164517" w:rsidP="00164517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Тип</w:t>
                  </w:r>
                </w:p>
              </w:tc>
            </w:tr>
            <w:tr w:rsidR="00164517" w14:paraId="6950B28D" w14:textId="77777777" w:rsidTr="009F5AE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469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4EC02FD1" w14:textId="7AA58F5A" w:rsidR="00164517" w:rsidRPr="004D2956" w:rsidRDefault="00164517" w:rsidP="00164517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Перемещение1{1}</w:t>
                  </w:r>
                </w:p>
              </w:tc>
              <w:tc>
                <w:tcPr>
                  <w:tcW w:w="7736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17386393" w14:textId="58C8DF34" w:rsidR="00164517" w:rsidRPr="004D2956" w:rsidRDefault="00164517" w:rsidP="0016451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Деформированная форма</w:t>
                  </w:r>
                </w:p>
              </w:tc>
            </w:tr>
            <w:tr w:rsidR="00164517" w14:paraId="35DA4ED2" w14:textId="77777777" w:rsidTr="00164517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05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7DEB53F" w14:textId="2EA0FE85" w:rsidR="00164517" w:rsidRDefault="00164517" w:rsidP="00164517">
                  <w:pPr>
                    <w:jc w:val="center"/>
                    <w:rPr>
                      <w:rStyle w:val="a3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lastRenderedPageBreak/>
                    <w:drawing>
                      <wp:inline distT="0" distB="0" distL="0" distR="0" wp14:anchorId="7151053C" wp14:editId="32B54256">
                        <wp:extent cx="6646545" cy="3614420"/>
                        <wp:effectExtent l="0" t="0" r="1905" b="5080"/>
                        <wp:docPr id="20" name="Рисунок 2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" name=""/>
                                <pic:cNvPicPr/>
                              </pic:nvPicPr>
                              <pic:blipFill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646545" cy="36144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5DC0C8E" w14:textId="23016F24" w:rsidR="00164517" w:rsidRPr="004D2956" w:rsidRDefault="00164517" w:rsidP="00164517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a3"/>
                      <w:noProof/>
                      <w:sz w:val="20"/>
                      <w:szCs w:val="20"/>
                    </w:rPr>
                    <w:t>Деталь1-Статический 1-Перемещение-Перемещение1{1}</w:t>
                  </w:r>
                </w:p>
              </w:tc>
            </w:tr>
          </w:tbl>
          <w:p w14:paraId="0C873873" w14:textId="130EA0B7" w:rsidR="00164517" w:rsidRDefault="00164517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471"/>
              <w:gridCol w:w="3285"/>
              <w:gridCol w:w="2240"/>
              <w:gridCol w:w="2209"/>
            </w:tblGrid>
            <w:tr w:rsidR="00164517" w14:paraId="6DE4696B" w14:textId="77777777" w:rsidTr="0067386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15D8F1C" w14:textId="01C739AB" w:rsidR="00164517" w:rsidRDefault="00164517" w:rsidP="00164517">
                  <w:r>
                    <w:t>Имя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D47F7D1" w14:textId="29DCE784" w:rsidR="00164517" w:rsidRDefault="00164517" w:rsidP="00164517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Тип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CFAFFAD" w14:textId="1AC5C67C" w:rsidR="00164517" w:rsidRDefault="00164517" w:rsidP="00164517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Мин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442F83E9" w14:textId="5BB5EF16" w:rsidR="00164517" w:rsidRDefault="00164517" w:rsidP="00164517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Макс</w:t>
                  </w:r>
                </w:p>
              </w:tc>
            </w:tr>
            <w:tr w:rsidR="00164517" w14:paraId="7FCED45D" w14:textId="77777777" w:rsidTr="0067386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6EAD1DA9" w14:textId="7946FB62" w:rsidR="00164517" w:rsidRPr="004D2956" w:rsidRDefault="00164517" w:rsidP="00164517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Запас прочности2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0257DCE7" w14:textId="76B405C4" w:rsidR="00164517" w:rsidRPr="004D2956" w:rsidRDefault="00164517" w:rsidP="0016451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Авто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786EC51F" w14:textId="77777777" w:rsidR="00164517" w:rsidRDefault="00164517" w:rsidP="0016451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1,342</w:t>
                  </w:r>
                </w:p>
                <w:p w14:paraId="7FC22ACF" w14:textId="4C8D32CB" w:rsidR="00164517" w:rsidRPr="004D2956" w:rsidRDefault="00164517" w:rsidP="0016451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Узел: 317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A82BDC5" w14:textId="77777777" w:rsidR="00164517" w:rsidRDefault="00164517" w:rsidP="0016451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4 097 278,000</w:t>
                  </w:r>
                </w:p>
                <w:p w14:paraId="56F13D70" w14:textId="64B70E2C" w:rsidR="00164517" w:rsidRPr="004D2956" w:rsidRDefault="00164517" w:rsidP="0016451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Узел: 8558</w:t>
                  </w:r>
                </w:p>
              </w:tc>
            </w:tr>
            <w:tr w:rsidR="00164517" w14:paraId="7DAAA529" w14:textId="77777777" w:rsidTr="0067386F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CB5FC74" w14:textId="17FDC53F" w:rsidR="00164517" w:rsidRDefault="00164517" w:rsidP="00164517">
                  <w:pPr>
                    <w:jc w:val="center"/>
                    <w:rPr>
                      <w:rStyle w:val="a3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 wp14:anchorId="7D84CB03" wp14:editId="7A9E564D">
                        <wp:extent cx="6646545" cy="3614420"/>
                        <wp:effectExtent l="0" t="0" r="1905" b="5080"/>
                        <wp:docPr id="21" name="Рисунок 2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1" name=""/>
                                <pic:cNvPicPr/>
                              </pic:nvPicPr>
                              <pic:blipFill>
                                <a:blip r:embed="rId2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646545" cy="36144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CA2D3F8" w14:textId="6C0FE643" w:rsidR="00164517" w:rsidRPr="004D2956" w:rsidRDefault="00164517" w:rsidP="00164517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a3"/>
                      <w:noProof/>
                      <w:sz w:val="20"/>
                      <w:szCs w:val="20"/>
                    </w:rPr>
                    <w:lastRenderedPageBreak/>
                    <w:t>Деталь1-Статический 1-Запас прочности-Запас прочности2</w:t>
                  </w:r>
                </w:p>
              </w:tc>
            </w:tr>
          </w:tbl>
          <w:p w14:paraId="33383877" w14:textId="77777777" w:rsidR="00164517" w:rsidRPr="000B04D4" w:rsidRDefault="00164517" w:rsidP="000A7C6B"/>
          <w:bookmarkEnd w:id="22"/>
          <w:bookmarkEnd w:id="23"/>
          <w:bookmarkEnd w:id="24"/>
          <w:p w14:paraId="73B15E46" w14:textId="33BD5862" w:rsidR="00EC2432" w:rsidRDefault="00EC2432" w:rsidP="000A7C6B"/>
        </w:tc>
      </w:tr>
    </w:tbl>
    <w:p w14:paraId="581E2408" w14:textId="77777777" w:rsidR="000B1701" w:rsidRDefault="000B1701" w:rsidP="000B1701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467"/>
      </w:tblGrid>
      <w:tr w:rsidR="000B1701" w14:paraId="1D4CF7E9" w14:textId="77777777" w:rsidTr="000A7C6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562324F0" w14:textId="2D125B3E" w:rsidR="000B1701" w:rsidRDefault="00164517" w:rsidP="00164517">
            <w:pPr>
              <w:pStyle w:val="1"/>
            </w:pPr>
            <w:bookmarkStart w:id="26" w:name="_Toc88480338"/>
            <w:r>
              <w:t>Вывод</w:t>
            </w:r>
            <w:bookmarkEnd w:id="26"/>
          </w:p>
        </w:tc>
      </w:tr>
    </w:tbl>
    <w:p w14:paraId="0398FD28" w14:textId="0C05E2C9" w:rsidR="00AC3438" w:rsidRPr="00AC3438" w:rsidRDefault="00AC3438" w:rsidP="00FE0924"/>
    <w:sectPr w:rsidR="00AC3438" w:rsidRPr="00AC3438" w:rsidSect="00164517">
      <w:headerReference w:type="default" r:id="rId22"/>
      <w:footerReference w:type="default" r:id="rId23"/>
      <w:footerReference w:type="first" r:id="rId24"/>
      <w:pgSz w:w="11907" w:h="16839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52197F" w14:textId="77777777" w:rsidR="00164517" w:rsidRDefault="00164517" w:rsidP="00F25CD7">
      <w:pPr>
        <w:spacing w:after="0" w:line="240" w:lineRule="auto"/>
      </w:pPr>
      <w:r>
        <w:separator/>
      </w:r>
    </w:p>
  </w:endnote>
  <w:endnote w:type="continuationSeparator" w:id="0">
    <w:p w14:paraId="3BA1A049" w14:textId="77777777" w:rsidR="00164517" w:rsidRDefault="00164517" w:rsidP="00F25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altName w:val="Trebuchet MS"/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a"/>
      <w:tblW w:w="5000" w:type="pct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21"/>
      <w:gridCol w:w="3768"/>
      <w:gridCol w:w="4350"/>
      <w:gridCol w:w="528"/>
    </w:tblGrid>
    <w:tr w:rsidR="00DC4D2F" w14:paraId="08BDA75F" w14:textId="77777777" w:rsidTr="003E1AE9">
      <w:tc>
        <w:tcPr>
          <w:tcW w:w="867" w:type="pct"/>
        </w:tcPr>
        <w:p w14:paraId="3073D420" w14:textId="77777777" w:rsidR="00DC4D2F" w:rsidRDefault="00DC4D2F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6F9835BC" wp14:editId="3D52561F">
                <wp:extent cx="1019175" cy="552772"/>
                <wp:effectExtent l="0" t="0" r="0" b="0"/>
                <wp:docPr id="2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01" w:type="pct"/>
          <w:vAlign w:val="bottom"/>
        </w:tcPr>
        <w:p w14:paraId="669DA531" w14:textId="535FD678" w:rsidR="00DC4D2F" w:rsidRPr="00164517" w:rsidRDefault="00164517" w:rsidP="00E217C8">
          <w:pPr>
            <w:rPr>
              <w:rFonts w:asciiTheme="majorHAnsi" w:hAnsiTheme="majorHAnsi"/>
              <w:lang w:val="ru-RU"/>
            </w:rPr>
          </w:pPr>
          <w:r w:rsidRPr="00164517">
            <w:rPr>
              <w:rFonts w:asciiTheme="majorHAnsi" w:hAnsiTheme="majorHAnsi"/>
              <w:color w:val="808080" w:themeColor="background1" w:themeShade="80"/>
              <w:sz w:val="18"/>
              <w:szCs w:val="18"/>
              <w:lang w:val="ru-RU"/>
            </w:rPr>
            <w:t xml:space="preserve">Проанализировано с помощью </w:t>
          </w: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SOLIDWORKS</w:t>
          </w:r>
          <w:r w:rsidRPr="00164517">
            <w:rPr>
              <w:rFonts w:asciiTheme="majorHAnsi" w:hAnsiTheme="majorHAnsi"/>
              <w:color w:val="808080" w:themeColor="background1" w:themeShade="80"/>
              <w:sz w:val="18"/>
              <w:szCs w:val="18"/>
              <w:lang w:val="ru-RU"/>
            </w:rPr>
            <w:t xml:space="preserve"> </w:t>
          </w: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</w:t>
          </w:r>
        </w:p>
      </w:tc>
      <w:tc>
        <w:tcPr>
          <w:tcW w:w="2079" w:type="pct"/>
          <w:vAlign w:val="bottom"/>
        </w:tcPr>
        <w:p w14:paraId="48D73346" w14:textId="6CE09BD3" w:rsidR="00DC4D2F" w:rsidRDefault="00164517" w:rsidP="00E217C8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Симуляция Деталь1</w:t>
          </w:r>
        </w:p>
      </w:tc>
      <w:tc>
        <w:tcPr>
          <w:tcW w:w="0" w:type="auto"/>
          <w:vAlign w:val="bottom"/>
        </w:tcPr>
        <w:p w14:paraId="02D6E28B" w14:textId="77777777" w:rsidR="00DC4D2F" w:rsidRDefault="00DC4D2F" w:rsidP="00E217C8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CC379D"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</w:tc>
    </w:tr>
  </w:tbl>
  <w:p w14:paraId="6ECA95D1" w14:textId="77777777" w:rsidR="00DC4D2F" w:rsidRPr="00BF0BC4" w:rsidRDefault="00DC4D2F" w:rsidP="00BF0BC4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a"/>
      <w:tblW w:w="10998" w:type="dxa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908"/>
      <w:gridCol w:w="3960"/>
      <w:gridCol w:w="4770"/>
      <w:gridCol w:w="360"/>
    </w:tblGrid>
    <w:tr w:rsidR="00DC4D2F" w14:paraId="236F3176" w14:textId="77777777" w:rsidTr="00BF0BC4">
      <w:tc>
        <w:tcPr>
          <w:tcW w:w="1908" w:type="dxa"/>
        </w:tcPr>
        <w:p w14:paraId="1738D2D0" w14:textId="77777777" w:rsidR="00DC4D2F" w:rsidRDefault="00DC4D2F" w:rsidP="009C008A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1ABEC199" wp14:editId="2315D85C">
                <wp:extent cx="1019175" cy="552772"/>
                <wp:effectExtent l="0" t="0" r="0" b="0"/>
                <wp:docPr id="1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0" w:type="dxa"/>
          <w:vAlign w:val="bottom"/>
        </w:tcPr>
        <w:p w14:paraId="79FC43EF" w14:textId="5762F360" w:rsidR="00DC4D2F" w:rsidRPr="00164517" w:rsidRDefault="00164517" w:rsidP="00BF0BC4">
          <w:pPr>
            <w:rPr>
              <w:rFonts w:asciiTheme="majorHAnsi" w:hAnsiTheme="majorHAnsi"/>
              <w:lang w:val="ru-RU"/>
            </w:rPr>
          </w:pPr>
          <w:r w:rsidRPr="00164517">
            <w:rPr>
              <w:rFonts w:asciiTheme="majorHAnsi" w:hAnsiTheme="majorHAnsi"/>
              <w:color w:val="808080" w:themeColor="background1" w:themeShade="80"/>
              <w:sz w:val="18"/>
              <w:szCs w:val="18"/>
              <w:lang w:val="ru-RU"/>
            </w:rPr>
            <w:t xml:space="preserve">Проанализировано с помощью </w:t>
          </w: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SOLIDWORKS</w:t>
          </w:r>
          <w:r w:rsidRPr="00164517">
            <w:rPr>
              <w:rFonts w:asciiTheme="majorHAnsi" w:hAnsiTheme="majorHAnsi"/>
              <w:color w:val="808080" w:themeColor="background1" w:themeShade="80"/>
              <w:sz w:val="18"/>
              <w:szCs w:val="18"/>
              <w:lang w:val="ru-RU"/>
            </w:rPr>
            <w:t xml:space="preserve"> </w:t>
          </w: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</w:t>
          </w:r>
          <w:r w:rsidR="00DC4D2F">
            <w:rPr>
              <w:rFonts w:asciiTheme="majorHAnsi" w:hAnsiTheme="majorHAnsi"/>
            </w:rPr>
            <w:ptab w:relativeTo="margin" w:alignment="right" w:leader="none"/>
          </w:r>
        </w:p>
      </w:tc>
      <w:tc>
        <w:tcPr>
          <w:tcW w:w="4770" w:type="dxa"/>
          <w:vAlign w:val="bottom"/>
        </w:tcPr>
        <w:p w14:paraId="5DC727E0" w14:textId="76F2CACE" w:rsidR="00DC4D2F" w:rsidRDefault="00164517" w:rsidP="00BF0BC4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Симуляция Деталь1</w:t>
          </w:r>
        </w:p>
      </w:tc>
      <w:tc>
        <w:tcPr>
          <w:tcW w:w="360" w:type="dxa"/>
          <w:vAlign w:val="bottom"/>
        </w:tcPr>
        <w:p w14:paraId="3C51A68D" w14:textId="77777777" w:rsidR="00DC4D2F" w:rsidRDefault="00DC4D2F" w:rsidP="00BF0BC4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CC379D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14:paraId="7BC94538" w14:textId="77777777" w:rsidR="00DC4D2F" w:rsidRPr="00F25CD7" w:rsidRDefault="00DC4D2F" w:rsidP="00BF0BC4">
    <w:pPr>
      <w:rPr>
        <w:rFonts w:asciiTheme="majorHAnsi" w:hAnsiTheme="majorHAns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185F7F" w14:textId="77777777" w:rsidR="00164517" w:rsidRDefault="00164517" w:rsidP="00F25CD7">
      <w:pPr>
        <w:spacing w:after="0" w:line="240" w:lineRule="auto"/>
      </w:pPr>
      <w:r>
        <w:separator/>
      </w:r>
    </w:p>
  </w:footnote>
  <w:footnote w:type="continuationSeparator" w:id="0">
    <w:p w14:paraId="311137E9" w14:textId="77777777" w:rsidR="00164517" w:rsidRDefault="00164517" w:rsidP="00F25C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a"/>
      <w:tblW w:w="10998" w:type="dxa"/>
      <w:tblBorders>
        <w:top w:val="none" w:sz="0" w:space="0" w:color="auto"/>
        <w:left w:val="none" w:sz="0" w:space="0" w:color="auto"/>
        <w:bottom w:val="single" w:sz="48" w:space="0" w:color="A6A6A6" w:themeColor="background1" w:themeShade="A6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818"/>
      <w:gridCol w:w="4500"/>
      <w:gridCol w:w="4680"/>
    </w:tblGrid>
    <w:tr w:rsidR="00DC4D2F" w14:paraId="4B3F72DE" w14:textId="77777777" w:rsidTr="00BF0BC4">
      <w:tc>
        <w:tcPr>
          <w:tcW w:w="1818" w:type="dxa"/>
          <w:tcBorders>
            <w:bottom w:val="nil"/>
          </w:tcBorders>
          <w:vAlign w:val="bottom"/>
        </w:tcPr>
        <w:p w14:paraId="2840BE09" w14:textId="1AC0ACEA" w:rsidR="00DC4D2F" w:rsidRDefault="00DC4D2F" w:rsidP="00E217C8">
          <w:pPr>
            <w:pStyle w:val="a6"/>
            <w:rPr>
              <w:rFonts w:ascii="Trebuchet MS" w:hAnsi="Trebuchet MS"/>
              <w:b/>
            </w:rPr>
          </w:pPr>
        </w:p>
      </w:tc>
      <w:tc>
        <w:tcPr>
          <w:tcW w:w="4500" w:type="dxa"/>
          <w:tcBorders>
            <w:bottom w:val="nil"/>
          </w:tcBorders>
          <w:vAlign w:val="bottom"/>
        </w:tcPr>
        <w:p w14:paraId="06526E27" w14:textId="103B2289" w:rsidR="00DC4D2F" w:rsidRDefault="00DC4D2F" w:rsidP="00E217C8">
          <w:pPr>
            <w:pStyle w:val="a6"/>
            <w:rPr>
              <w:rFonts w:ascii="Trebuchet MS" w:hAnsi="Trebuchet MS"/>
            </w:rPr>
          </w:pPr>
        </w:p>
      </w:tc>
      <w:tc>
        <w:tcPr>
          <w:tcW w:w="4680" w:type="dxa"/>
          <w:tcBorders>
            <w:bottom w:val="nil"/>
          </w:tcBorders>
          <w:vAlign w:val="bottom"/>
        </w:tcPr>
        <w:p w14:paraId="23588AF0" w14:textId="35458525" w:rsidR="00DC4D2F" w:rsidRDefault="00164517" w:rsidP="00E217C8">
          <w:pPr>
            <w:pStyle w:val="a6"/>
            <w:jc w:val="right"/>
            <w:rPr>
              <w:rFonts w:ascii="Trebuchet MS" w:hAnsi="Trebuchet MS"/>
            </w:rPr>
          </w:pPr>
          <w:r>
            <w:rPr>
              <w:rFonts w:ascii="Trebuchet MS" w:hAnsi="Trebuchet MS"/>
            </w:rPr>
            <w:t>DJEsc</w:t>
          </w:r>
        </w:p>
        <w:p w14:paraId="16D6D894" w14:textId="2827D26F" w:rsidR="00DC4D2F" w:rsidRPr="003E4713" w:rsidRDefault="00164517" w:rsidP="00F25CD7">
          <w:pPr>
            <w:pStyle w:val="a6"/>
            <w:jc w:val="right"/>
            <w:rPr>
              <w:rFonts w:ascii="Trebuchet MS" w:hAnsi="Trebuchet MS"/>
            </w:rPr>
          </w:pPr>
          <w:r>
            <w:rPr>
              <w:rFonts w:ascii="Trebuchet MS" w:hAnsi="Trebuchet MS"/>
            </w:rPr>
            <w:t>22.11.2021</w:t>
          </w:r>
        </w:p>
      </w:tc>
    </w:tr>
  </w:tbl>
  <w:p w14:paraId="5C2684F7" w14:textId="77777777" w:rsidR="00DC4D2F" w:rsidRDefault="00DC4D2F" w:rsidP="00F25CD7">
    <w:pPr>
      <w:pStyle w:val="a6"/>
      <w:pBdr>
        <w:bottom w:val="single" w:sz="36" w:space="1" w:color="BFBFBF" w:themeColor="background1" w:themeShade="BF"/>
      </w:pBdr>
    </w:pPr>
  </w:p>
  <w:p w14:paraId="4CC7DB29" w14:textId="77777777" w:rsidR="00DC4D2F" w:rsidRDefault="00DC4D2F">
    <w:pPr>
      <w:pStyle w:val="a6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attachedTemplate r:id="rId1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4517"/>
    <w:rsid w:val="0000137B"/>
    <w:rsid w:val="00010297"/>
    <w:rsid w:val="00011FAA"/>
    <w:rsid w:val="00012697"/>
    <w:rsid w:val="00013AE1"/>
    <w:rsid w:val="0001738E"/>
    <w:rsid w:val="000254A3"/>
    <w:rsid w:val="0003263E"/>
    <w:rsid w:val="00041F86"/>
    <w:rsid w:val="00042C9D"/>
    <w:rsid w:val="00045416"/>
    <w:rsid w:val="0004566C"/>
    <w:rsid w:val="00045D8E"/>
    <w:rsid w:val="00046E69"/>
    <w:rsid w:val="000472D5"/>
    <w:rsid w:val="00051A69"/>
    <w:rsid w:val="0006117A"/>
    <w:rsid w:val="00062A77"/>
    <w:rsid w:val="000657DF"/>
    <w:rsid w:val="00067CD2"/>
    <w:rsid w:val="000748C7"/>
    <w:rsid w:val="00076F1F"/>
    <w:rsid w:val="00077EA0"/>
    <w:rsid w:val="00093E17"/>
    <w:rsid w:val="00094C86"/>
    <w:rsid w:val="0009692D"/>
    <w:rsid w:val="000A26FE"/>
    <w:rsid w:val="000A7C6B"/>
    <w:rsid w:val="000B04D4"/>
    <w:rsid w:val="000B1222"/>
    <w:rsid w:val="000B1701"/>
    <w:rsid w:val="000B48EF"/>
    <w:rsid w:val="000B7D77"/>
    <w:rsid w:val="000C057D"/>
    <w:rsid w:val="000C327C"/>
    <w:rsid w:val="000C77EC"/>
    <w:rsid w:val="000D3430"/>
    <w:rsid w:val="000E0C9C"/>
    <w:rsid w:val="000E43FF"/>
    <w:rsid w:val="000E4BB1"/>
    <w:rsid w:val="000F054F"/>
    <w:rsid w:val="000F1CCF"/>
    <w:rsid w:val="000F2729"/>
    <w:rsid w:val="000F2E35"/>
    <w:rsid w:val="000F644C"/>
    <w:rsid w:val="001041F1"/>
    <w:rsid w:val="00104BD8"/>
    <w:rsid w:val="00104F82"/>
    <w:rsid w:val="001107DF"/>
    <w:rsid w:val="00110F5A"/>
    <w:rsid w:val="00112287"/>
    <w:rsid w:val="00114A59"/>
    <w:rsid w:val="0012453F"/>
    <w:rsid w:val="001266A9"/>
    <w:rsid w:val="00126B03"/>
    <w:rsid w:val="0013130B"/>
    <w:rsid w:val="00131991"/>
    <w:rsid w:val="00132707"/>
    <w:rsid w:val="00133C1E"/>
    <w:rsid w:val="0014589D"/>
    <w:rsid w:val="00145AEE"/>
    <w:rsid w:val="00145DDC"/>
    <w:rsid w:val="00154A1A"/>
    <w:rsid w:val="00156984"/>
    <w:rsid w:val="00157547"/>
    <w:rsid w:val="0016118C"/>
    <w:rsid w:val="00164517"/>
    <w:rsid w:val="0016795E"/>
    <w:rsid w:val="0017091B"/>
    <w:rsid w:val="001727D3"/>
    <w:rsid w:val="00172CE4"/>
    <w:rsid w:val="00175029"/>
    <w:rsid w:val="00182DE5"/>
    <w:rsid w:val="001B7F7E"/>
    <w:rsid w:val="001C09CA"/>
    <w:rsid w:val="001C1394"/>
    <w:rsid w:val="001C2C27"/>
    <w:rsid w:val="001C6175"/>
    <w:rsid w:val="001C68C3"/>
    <w:rsid w:val="001D191C"/>
    <w:rsid w:val="001D2470"/>
    <w:rsid w:val="001D33E3"/>
    <w:rsid w:val="001D44E0"/>
    <w:rsid w:val="001D4E39"/>
    <w:rsid w:val="001D4EB4"/>
    <w:rsid w:val="001E02C4"/>
    <w:rsid w:val="001E6BF0"/>
    <w:rsid w:val="00211C62"/>
    <w:rsid w:val="00213D4E"/>
    <w:rsid w:val="00221495"/>
    <w:rsid w:val="00224B64"/>
    <w:rsid w:val="00224CED"/>
    <w:rsid w:val="00233069"/>
    <w:rsid w:val="002338C7"/>
    <w:rsid w:val="00233BA9"/>
    <w:rsid w:val="0023407B"/>
    <w:rsid w:val="00235AEA"/>
    <w:rsid w:val="0024514E"/>
    <w:rsid w:val="00250E47"/>
    <w:rsid w:val="002513DE"/>
    <w:rsid w:val="0025260F"/>
    <w:rsid w:val="00254A3E"/>
    <w:rsid w:val="0025637B"/>
    <w:rsid w:val="00256EDD"/>
    <w:rsid w:val="00261F85"/>
    <w:rsid w:val="0026639C"/>
    <w:rsid w:val="002702DA"/>
    <w:rsid w:val="00270D1B"/>
    <w:rsid w:val="00274A00"/>
    <w:rsid w:val="002819B4"/>
    <w:rsid w:val="0028256C"/>
    <w:rsid w:val="00284A85"/>
    <w:rsid w:val="00285FA1"/>
    <w:rsid w:val="00290760"/>
    <w:rsid w:val="00296338"/>
    <w:rsid w:val="002A16AE"/>
    <w:rsid w:val="002A2E51"/>
    <w:rsid w:val="002A2E6D"/>
    <w:rsid w:val="002A57F3"/>
    <w:rsid w:val="002A743A"/>
    <w:rsid w:val="002B09F9"/>
    <w:rsid w:val="002B4DE8"/>
    <w:rsid w:val="002B70DE"/>
    <w:rsid w:val="002C3768"/>
    <w:rsid w:val="002C4B8E"/>
    <w:rsid w:val="002C53F9"/>
    <w:rsid w:val="002C6D8B"/>
    <w:rsid w:val="002D055F"/>
    <w:rsid w:val="002D23A5"/>
    <w:rsid w:val="002D486C"/>
    <w:rsid w:val="002E61D4"/>
    <w:rsid w:val="002F5299"/>
    <w:rsid w:val="00302F75"/>
    <w:rsid w:val="00306332"/>
    <w:rsid w:val="0031193C"/>
    <w:rsid w:val="00311B03"/>
    <w:rsid w:val="00320DF7"/>
    <w:rsid w:val="00327761"/>
    <w:rsid w:val="003319D9"/>
    <w:rsid w:val="00336854"/>
    <w:rsid w:val="00343025"/>
    <w:rsid w:val="003503B2"/>
    <w:rsid w:val="00356521"/>
    <w:rsid w:val="00361FBD"/>
    <w:rsid w:val="003626AA"/>
    <w:rsid w:val="00363576"/>
    <w:rsid w:val="00366154"/>
    <w:rsid w:val="00371880"/>
    <w:rsid w:val="00371DE1"/>
    <w:rsid w:val="00375C14"/>
    <w:rsid w:val="00375FC8"/>
    <w:rsid w:val="00384B4F"/>
    <w:rsid w:val="00385A54"/>
    <w:rsid w:val="00394767"/>
    <w:rsid w:val="003954C1"/>
    <w:rsid w:val="0039554D"/>
    <w:rsid w:val="003968C9"/>
    <w:rsid w:val="003A6C5E"/>
    <w:rsid w:val="003B07C8"/>
    <w:rsid w:val="003B353A"/>
    <w:rsid w:val="003B631F"/>
    <w:rsid w:val="003C3DDE"/>
    <w:rsid w:val="003C7A68"/>
    <w:rsid w:val="003D1F2A"/>
    <w:rsid w:val="003D5A04"/>
    <w:rsid w:val="003E0E80"/>
    <w:rsid w:val="003E1AE9"/>
    <w:rsid w:val="003E3D72"/>
    <w:rsid w:val="003E6C57"/>
    <w:rsid w:val="003E7CD5"/>
    <w:rsid w:val="003F154A"/>
    <w:rsid w:val="003F2268"/>
    <w:rsid w:val="003F4B2F"/>
    <w:rsid w:val="003F502F"/>
    <w:rsid w:val="003F716F"/>
    <w:rsid w:val="0040100F"/>
    <w:rsid w:val="00402D16"/>
    <w:rsid w:val="00404B17"/>
    <w:rsid w:val="0041130B"/>
    <w:rsid w:val="004131D6"/>
    <w:rsid w:val="00415831"/>
    <w:rsid w:val="004206E2"/>
    <w:rsid w:val="004307A5"/>
    <w:rsid w:val="004309A9"/>
    <w:rsid w:val="00432595"/>
    <w:rsid w:val="00434EED"/>
    <w:rsid w:val="00437DF6"/>
    <w:rsid w:val="00443A06"/>
    <w:rsid w:val="0044448A"/>
    <w:rsid w:val="00445FB0"/>
    <w:rsid w:val="00451E89"/>
    <w:rsid w:val="00452CBC"/>
    <w:rsid w:val="00456659"/>
    <w:rsid w:val="00461831"/>
    <w:rsid w:val="0046309C"/>
    <w:rsid w:val="00464E05"/>
    <w:rsid w:val="0046503E"/>
    <w:rsid w:val="004654B1"/>
    <w:rsid w:val="0046584B"/>
    <w:rsid w:val="00467971"/>
    <w:rsid w:val="004766D3"/>
    <w:rsid w:val="00480711"/>
    <w:rsid w:val="00481BC3"/>
    <w:rsid w:val="00483B0D"/>
    <w:rsid w:val="004850B3"/>
    <w:rsid w:val="00485382"/>
    <w:rsid w:val="0048560F"/>
    <w:rsid w:val="00486931"/>
    <w:rsid w:val="004914FD"/>
    <w:rsid w:val="0049670D"/>
    <w:rsid w:val="00496A50"/>
    <w:rsid w:val="004973B2"/>
    <w:rsid w:val="004A0724"/>
    <w:rsid w:val="004A39A0"/>
    <w:rsid w:val="004A4EC3"/>
    <w:rsid w:val="004B1153"/>
    <w:rsid w:val="004B3022"/>
    <w:rsid w:val="004B533C"/>
    <w:rsid w:val="004C2BA6"/>
    <w:rsid w:val="004C56AF"/>
    <w:rsid w:val="004C6C52"/>
    <w:rsid w:val="004D2956"/>
    <w:rsid w:val="004D4548"/>
    <w:rsid w:val="004D69F9"/>
    <w:rsid w:val="004E1E60"/>
    <w:rsid w:val="004E282D"/>
    <w:rsid w:val="004E49CB"/>
    <w:rsid w:val="004E601E"/>
    <w:rsid w:val="004E6E74"/>
    <w:rsid w:val="004E71C6"/>
    <w:rsid w:val="004F4902"/>
    <w:rsid w:val="004F5453"/>
    <w:rsid w:val="004F6DE4"/>
    <w:rsid w:val="00501027"/>
    <w:rsid w:val="00502F41"/>
    <w:rsid w:val="0050542D"/>
    <w:rsid w:val="00515C90"/>
    <w:rsid w:val="005273D5"/>
    <w:rsid w:val="00531B9C"/>
    <w:rsid w:val="005324B5"/>
    <w:rsid w:val="00533322"/>
    <w:rsid w:val="0053380E"/>
    <w:rsid w:val="005370E0"/>
    <w:rsid w:val="00543154"/>
    <w:rsid w:val="00544EB5"/>
    <w:rsid w:val="005550D9"/>
    <w:rsid w:val="00557585"/>
    <w:rsid w:val="005615F7"/>
    <w:rsid w:val="00572FAC"/>
    <w:rsid w:val="0057633A"/>
    <w:rsid w:val="00577134"/>
    <w:rsid w:val="00580168"/>
    <w:rsid w:val="00585BF8"/>
    <w:rsid w:val="00587B85"/>
    <w:rsid w:val="005912A4"/>
    <w:rsid w:val="00595010"/>
    <w:rsid w:val="005A042B"/>
    <w:rsid w:val="005A3F5C"/>
    <w:rsid w:val="005A5DC6"/>
    <w:rsid w:val="005A7339"/>
    <w:rsid w:val="005B2DB4"/>
    <w:rsid w:val="005B3D16"/>
    <w:rsid w:val="005C43C5"/>
    <w:rsid w:val="005C6EA8"/>
    <w:rsid w:val="005E0D69"/>
    <w:rsid w:val="005E18F1"/>
    <w:rsid w:val="005E1D57"/>
    <w:rsid w:val="005E294F"/>
    <w:rsid w:val="005E6703"/>
    <w:rsid w:val="005E717D"/>
    <w:rsid w:val="005E7EBE"/>
    <w:rsid w:val="005F0818"/>
    <w:rsid w:val="005F5B79"/>
    <w:rsid w:val="0061359C"/>
    <w:rsid w:val="006208CB"/>
    <w:rsid w:val="00624843"/>
    <w:rsid w:val="006345A4"/>
    <w:rsid w:val="00637A90"/>
    <w:rsid w:val="006447E4"/>
    <w:rsid w:val="00644D66"/>
    <w:rsid w:val="006514AC"/>
    <w:rsid w:val="006518B5"/>
    <w:rsid w:val="00657E37"/>
    <w:rsid w:val="006603F7"/>
    <w:rsid w:val="006631C4"/>
    <w:rsid w:val="00667F83"/>
    <w:rsid w:val="006754CC"/>
    <w:rsid w:val="00690657"/>
    <w:rsid w:val="00691BFB"/>
    <w:rsid w:val="006936A0"/>
    <w:rsid w:val="006960B7"/>
    <w:rsid w:val="00697735"/>
    <w:rsid w:val="006A0977"/>
    <w:rsid w:val="006A3119"/>
    <w:rsid w:val="006A3AD9"/>
    <w:rsid w:val="006A441F"/>
    <w:rsid w:val="006A45A4"/>
    <w:rsid w:val="006B1566"/>
    <w:rsid w:val="006B44C5"/>
    <w:rsid w:val="006B4FDD"/>
    <w:rsid w:val="006C1902"/>
    <w:rsid w:val="006D0498"/>
    <w:rsid w:val="006D2E38"/>
    <w:rsid w:val="006E39BC"/>
    <w:rsid w:val="006E4EA4"/>
    <w:rsid w:val="006F485A"/>
    <w:rsid w:val="006F79B9"/>
    <w:rsid w:val="007107BE"/>
    <w:rsid w:val="00710F80"/>
    <w:rsid w:val="00712E0F"/>
    <w:rsid w:val="00715A02"/>
    <w:rsid w:val="00715C54"/>
    <w:rsid w:val="00730C0E"/>
    <w:rsid w:val="007324D7"/>
    <w:rsid w:val="0073530D"/>
    <w:rsid w:val="00737429"/>
    <w:rsid w:val="00740479"/>
    <w:rsid w:val="007433C1"/>
    <w:rsid w:val="007438DA"/>
    <w:rsid w:val="00752575"/>
    <w:rsid w:val="00760824"/>
    <w:rsid w:val="007621E5"/>
    <w:rsid w:val="00766AD1"/>
    <w:rsid w:val="00767579"/>
    <w:rsid w:val="007721D7"/>
    <w:rsid w:val="00772F31"/>
    <w:rsid w:val="007763C7"/>
    <w:rsid w:val="007833AC"/>
    <w:rsid w:val="00784E99"/>
    <w:rsid w:val="00792ADA"/>
    <w:rsid w:val="00795FEE"/>
    <w:rsid w:val="00797A42"/>
    <w:rsid w:val="00797FE2"/>
    <w:rsid w:val="007A15E4"/>
    <w:rsid w:val="007B4A87"/>
    <w:rsid w:val="007B5CD9"/>
    <w:rsid w:val="007B740B"/>
    <w:rsid w:val="007C0010"/>
    <w:rsid w:val="007C3651"/>
    <w:rsid w:val="007D2755"/>
    <w:rsid w:val="007D43DF"/>
    <w:rsid w:val="007E0F84"/>
    <w:rsid w:val="007E2752"/>
    <w:rsid w:val="007E52D0"/>
    <w:rsid w:val="007F0CAF"/>
    <w:rsid w:val="007F46EC"/>
    <w:rsid w:val="007F545C"/>
    <w:rsid w:val="007F5A45"/>
    <w:rsid w:val="00801834"/>
    <w:rsid w:val="00807740"/>
    <w:rsid w:val="008153C7"/>
    <w:rsid w:val="008210E8"/>
    <w:rsid w:val="008247CA"/>
    <w:rsid w:val="00836EAE"/>
    <w:rsid w:val="0084091E"/>
    <w:rsid w:val="00840CC7"/>
    <w:rsid w:val="0084245F"/>
    <w:rsid w:val="00851125"/>
    <w:rsid w:val="00854016"/>
    <w:rsid w:val="008565B2"/>
    <w:rsid w:val="00865DA4"/>
    <w:rsid w:val="00874134"/>
    <w:rsid w:val="0087415D"/>
    <w:rsid w:val="0088230B"/>
    <w:rsid w:val="00891E51"/>
    <w:rsid w:val="00894755"/>
    <w:rsid w:val="00894C77"/>
    <w:rsid w:val="0089636A"/>
    <w:rsid w:val="008A21B9"/>
    <w:rsid w:val="008A3365"/>
    <w:rsid w:val="008A5791"/>
    <w:rsid w:val="008A7ADD"/>
    <w:rsid w:val="008A7D45"/>
    <w:rsid w:val="008B5DB9"/>
    <w:rsid w:val="008B7AD0"/>
    <w:rsid w:val="008C35A8"/>
    <w:rsid w:val="008C3A88"/>
    <w:rsid w:val="008D25E7"/>
    <w:rsid w:val="008D3911"/>
    <w:rsid w:val="008D46FB"/>
    <w:rsid w:val="008D7043"/>
    <w:rsid w:val="008D7834"/>
    <w:rsid w:val="008E4851"/>
    <w:rsid w:val="008E656F"/>
    <w:rsid w:val="00901E44"/>
    <w:rsid w:val="009079B5"/>
    <w:rsid w:val="00915DF6"/>
    <w:rsid w:val="00916A7F"/>
    <w:rsid w:val="009175F9"/>
    <w:rsid w:val="00920A55"/>
    <w:rsid w:val="00924549"/>
    <w:rsid w:val="009249E2"/>
    <w:rsid w:val="0092522F"/>
    <w:rsid w:val="0093135B"/>
    <w:rsid w:val="00931415"/>
    <w:rsid w:val="00931A46"/>
    <w:rsid w:val="00931A73"/>
    <w:rsid w:val="00935682"/>
    <w:rsid w:val="00936F62"/>
    <w:rsid w:val="00940093"/>
    <w:rsid w:val="009400C8"/>
    <w:rsid w:val="0094014A"/>
    <w:rsid w:val="00942F6F"/>
    <w:rsid w:val="0094558B"/>
    <w:rsid w:val="00947D5F"/>
    <w:rsid w:val="00953232"/>
    <w:rsid w:val="0095411A"/>
    <w:rsid w:val="009558AD"/>
    <w:rsid w:val="00955A90"/>
    <w:rsid w:val="009572E7"/>
    <w:rsid w:val="00957B1B"/>
    <w:rsid w:val="009672C3"/>
    <w:rsid w:val="00970818"/>
    <w:rsid w:val="00973246"/>
    <w:rsid w:val="009732C6"/>
    <w:rsid w:val="009755C2"/>
    <w:rsid w:val="0098471A"/>
    <w:rsid w:val="00987335"/>
    <w:rsid w:val="009A0586"/>
    <w:rsid w:val="009A0672"/>
    <w:rsid w:val="009A0693"/>
    <w:rsid w:val="009A1D59"/>
    <w:rsid w:val="009A2929"/>
    <w:rsid w:val="009A49A6"/>
    <w:rsid w:val="009B1194"/>
    <w:rsid w:val="009B2C63"/>
    <w:rsid w:val="009B3A25"/>
    <w:rsid w:val="009B6368"/>
    <w:rsid w:val="009B6A64"/>
    <w:rsid w:val="009C008A"/>
    <w:rsid w:val="009C0A33"/>
    <w:rsid w:val="009C5582"/>
    <w:rsid w:val="009D18C8"/>
    <w:rsid w:val="009D29C5"/>
    <w:rsid w:val="009D594A"/>
    <w:rsid w:val="009E48B4"/>
    <w:rsid w:val="009E7C50"/>
    <w:rsid w:val="009E7F81"/>
    <w:rsid w:val="009F13F1"/>
    <w:rsid w:val="009F39F8"/>
    <w:rsid w:val="009F6AB3"/>
    <w:rsid w:val="00A0746F"/>
    <w:rsid w:val="00A1276F"/>
    <w:rsid w:val="00A14EA8"/>
    <w:rsid w:val="00A22CA8"/>
    <w:rsid w:val="00A23062"/>
    <w:rsid w:val="00A33942"/>
    <w:rsid w:val="00A34BC8"/>
    <w:rsid w:val="00A37EFA"/>
    <w:rsid w:val="00A43A5B"/>
    <w:rsid w:val="00A45B3E"/>
    <w:rsid w:val="00A471E8"/>
    <w:rsid w:val="00A5373F"/>
    <w:rsid w:val="00A54E07"/>
    <w:rsid w:val="00A54EB8"/>
    <w:rsid w:val="00A57F84"/>
    <w:rsid w:val="00A61A59"/>
    <w:rsid w:val="00A6304F"/>
    <w:rsid w:val="00A71F3A"/>
    <w:rsid w:val="00A809FF"/>
    <w:rsid w:val="00A81A75"/>
    <w:rsid w:val="00A82ED6"/>
    <w:rsid w:val="00A83EA1"/>
    <w:rsid w:val="00A83F24"/>
    <w:rsid w:val="00A8563F"/>
    <w:rsid w:val="00A9531D"/>
    <w:rsid w:val="00A96F2C"/>
    <w:rsid w:val="00AA4DA4"/>
    <w:rsid w:val="00AB1757"/>
    <w:rsid w:val="00AB1FC7"/>
    <w:rsid w:val="00AB3E77"/>
    <w:rsid w:val="00AB4CA0"/>
    <w:rsid w:val="00AB7ED5"/>
    <w:rsid w:val="00AC0746"/>
    <w:rsid w:val="00AC2545"/>
    <w:rsid w:val="00AC3438"/>
    <w:rsid w:val="00AC7FBC"/>
    <w:rsid w:val="00AD1271"/>
    <w:rsid w:val="00AD1F55"/>
    <w:rsid w:val="00AD5FBA"/>
    <w:rsid w:val="00AD6CD3"/>
    <w:rsid w:val="00AD75D9"/>
    <w:rsid w:val="00AE04A5"/>
    <w:rsid w:val="00AE1E50"/>
    <w:rsid w:val="00AE3DC0"/>
    <w:rsid w:val="00AE50F9"/>
    <w:rsid w:val="00AE7097"/>
    <w:rsid w:val="00AE7432"/>
    <w:rsid w:val="00AF0881"/>
    <w:rsid w:val="00AF1B52"/>
    <w:rsid w:val="00AF2C52"/>
    <w:rsid w:val="00AF3B89"/>
    <w:rsid w:val="00AF3BCA"/>
    <w:rsid w:val="00AF6B76"/>
    <w:rsid w:val="00B043DC"/>
    <w:rsid w:val="00B07161"/>
    <w:rsid w:val="00B31C60"/>
    <w:rsid w:val="00B34182"/>
    <w:rsid w:val="00B35001"/>
    <w:rsid w:val="00B409A5"/>
    <w:rsid w:val="00B43759"/>
    <w:rsid w:val="00B4535D"/>
    <w:rsid w:val="00B45451"/>
    <w:rsid w:val="00B52C0A"/>
    <w:rsid w:val="00B52C4A"/>
    <w:rsid w:val="00B5303C"/>
    <w:rsid w:val="00B571D9"/>
    <w:rsid w:val="00B60A20"/>
    <w:rsid w:val="00B61619"/>
    <w:rsid w:val="00B65AB5"/>
    <w:rsid w:val="00B71303"/>
    <w:rsid w:val="00B72BA4"/>
    <w:rsid w:val="00B761CE"/>
    <w:rsid w:val="00B76AA5"/>
    <w:rsid w:val="00B77317"/>
    <w:rsid w:val="00B77EA3"/>
    <w:rsid w:val="00B801E0"/>
    <w:rsid w:val="00B81FE5"/>
    <w:rsid w:val="00B8291D"/>
    <w:rsid w:val="00B8297C"/>
    <w:rsid w:val="00B83325"/>
    <w:rsid w:val="00B870BE"/>
    <w:rsid w:val="00B92BB4"/>
    <w:rsid w:val="00B93207"/>
    <w:rsid w:val="00B93E55"/>
    <w:rsid w:val="00BA0853"/>
    <w:rsid w:val="00BA1421"/>
    <w:rsid w:val="00BA7643"/>
    <w:rsid w:val="00BB0554"/>
    <w:rsid w:val="00BB5A1B"/>
    <w:rsid w:val="00BB7BAE"/>
    <w:rsid w:val="00BC1580"/>
    <w:rsid w:val="00BC3517"/>
    <w:rsid w:val="00BC557E"/>
    <w:rsid w:val="00BC7F1D"/>
    <w:rsid w:val="00BD0F6C"/>
    <w:rsid w:val="00BD2958"/>
    <w:rsid w:val="00BD3852"/>
    <w:rsid w:val="00BE081A"/>
    <w:rsid w:val="00BE5800"/>
    <w:rsid w:val="00BE6656"/>
    <w:rsid w:val="00BF0BC4"/>
    <w:rsid w:val="00BF4753"/>
    <w:rsid w:val="00BF68E8"/>
    <w:rsid w:val="00C00464"/>
    <w:rsid w:val="00C005BE"/>
    <w:rsid w:val="00C014A8"/>
    <w:rsid w:val="00C02D3F"/>
    <w:rsid w:val="00C056A7"/>
    <w:rsid w:val="00C06E67"/>
    <w:rsid w:val="00C06EAC"/>
    <w:rsid w:val="00C07572"/>
    <w:rsid w:val="00C11245"/>
    <w:rsid w:val="00C13786"/>
    <w:rsid w:val="00C16188"/>
    <w:rsid w:val="00C213F3"/>
    <w:rsid w:val="00C24E90"/>
    <w:rsid w:val="00C27B5D"/>
    <w:rsid w:val="00C310C7"/>
    <w:rsid w:val="00C40756"/>
    <w:rsid w:val="00C45CCE"/>
    <w:rsid w:val="00C6072D"/>
    <w:rsid w:val="00C62BB7"/>
    <w:rsid w:val="00C6764C"/>
    <w:rsid w:val="00C67D34"/>
    <w:rsid w:val="00C720B1"/>
    <w:rsid w:val="00C747F7"/>
    <w:rsid w:val="00C7732A"/>
    <w:rsid w:val="00C815E2"/>
    <w:rsid w:val="00C85CA4"/>
    <w:rsid w:val="00C86FB6"/>
    <w:rsid w:val="00C90487"/>
    <w:rsid w:val="00C91906"/>
    <w:rsid w:val="00C95BCE"/>
    <w:rsid w:val="00CA2362"/>
    <w:rsid w:val="00CA51AE"/>
    <w:rsid w:val="00CA7F10"/>
    <w:rsid w:val="00CB0331"/>
    <w:rsid w:val="00CC1B54"/>
    <w:rsid w:val="00CC379D"/>
    <w:rsid w:val="00CC5CEA"/>
    <w:rsid w:val="00CC7174"/>
    <w:rsid w:val="00CD1539"/>
    <w:rsid w:val="00CE0DD6"/>
    <w:rsid w:val="00CE69D6"/>
    <w:rsid w:val="00CE6BCC"/>
    <w:rsid w:val="00CF1AEE"/>
    <w:rsid w:val="00CF1E77"/>
    <w:rsid w:val="00CF2052"/>
    <w:rsid w:val="00CF6128"/>
    <w:rsid w:val="00CF7484"/>
    <w:rsid w:val="00CF7A1B"/>
    <w:rsid w:val="00D017D4"/>
    <w:rsid w:val="00D04A33"/>
    <w:rsid w:val="00D05C62"/>
    <w:rsid w:val="00D078F6"/>
    <w:rsid w:val="00D11E31"/>
    <w:rsid w:val="00D124B4"/>
    <w:rsid w:val="00D15C79"/>
    <w:rsid w:val="00D168AD"/>
    <w:rsid w:val="00D21AE7"/>
    <w:rsid w:val="00D22FE8"/>
    <w:rsid w:val="00D2475A"/>
    <w:rsid w:val="00D24A68"/>
    <w:rsid w:val="00D34ADD"/>
    <w:rsid w:val="00D41C1D"/>
    <w:rsid w:val="00D41C33"/>
    <w:rsid w:val="00D43497"/>
    <w:rsid w:val="00D45799"/>
    <w:rsid w:val="00D55595"/>
    <w:rsid w:val="00D60DFB"/>
    <w:rsid w:val="00D63E93"/>
    <w:rsid w:val="00D642FE"/>
    <w:rsid w:val="00D744A5"/>
    <w:rsid w:val="00D803B1"/>
    <w:rsid w:val="00D871AF"/>
    <w:rsid w:val="00D97E0B"/>
    <w:rsid w:val="00DA7370"/>
    <w:rsid w:val="00DB0A72"/>
    <w:rsid w:val="00DB262A"/>
    <w:rsid w:val="00DB31BD"/>
    <w:rsid w:val="00DC213B"/>
    <w:rsid w:val="00DC4A87"/>
    <w:rsid w:val="00DC4D2F"/>
    <w:rsid w:val="00DC51F1"/>
    <w:rsid w:val="00DC57C8"/>
    <w:rsid w:val="00DD03CF"/>
    <w:rsid w:val="00DD0729"/>
    <w:rsid w:val="00DD09BB"/>
    <w:rsid w:val="00DD1700"/>
    <w:rsid w:val="00DE350B"/>
    <w:rsid w:val="00DE5E48"/>
    <w:rsid w:val="00DF1C9F"/>
    <w:rsid w:val="00DF7266"/>
    <w:rsid w:val="00DF7F5C"/>
    <w:rsid w:val="00E026D7"/>
    <w:rsid w:val="00E03562"/>
    <w:rsid w:val="00E037C2"/>
    <w:rsid w:val="00E045F0"/>
    <w:rsid w:val="00E07408"/>
    <w:rsid w:val="00E1211B"/>
    <w:rsid w:val="00E122CF"/>
    <w:rsid w:val="00E12C21"/>
    <w:rsid w:val="00E14DE1"/>
    <w:rsid w:val="00E206F5"/>
    <w:rsid w:val="00E217C8"/>
    <w:rsid w:val="00E21E55"/>
    <w:rsid w:val="00E24768"/>
    <w:rsid w:val="00E25EB4"/>
    <w:rsid w:val="00E308E2"/>
    <w:rsid w:val="00E31442"/>
    <w:rsid w:val="00E3408D"/>
    <w:rsid w:val="00E53612"/>
    <w:rsid w:val="00E57239"/>
    <w:rsid w:val="00E6249C"/>
    <w:rsid w:val="00E67BE1"/>
    <w:rsid w:val="00E70F27"/>
    <w:rsid w:val="00E73865"/>
    <w:rsid w:val="00E76AFC"/>
    <w:rsid w:val="00E773EF"/>
    <w:rsid w:val="00E80CD9"/>
    <w:rsid w:val="00E8490E"/>
    <w:rsid w:val="00E93749"/>
    <w:rsid w:val="00E93DAD"/>
    <w:rsid w:val="00E96221"/>
    <w:rsid w:val="00E97822"/>
    <w:rsid w:val="00EA47EE"/>
    <w:rsid w:val="00EA7628"/>
    <w:rsid w:val="00EC2432"/>
    <w:rsid w:val="00EC2E63"/>
    <w:rsid w:val="00EC7828"/>
    <w:rsid w:val="00ED3092"/>
    <w:rsid w:val="00ED3513"/>
    <w:rsid w:val="00ED412B"/>
    <w:rsid w:val="00ED5A01"/>
    <w:rsid w:val="00ED653B"/>
    <w:rsid w:val="00EE1B80"/>
    <w:rsid w:val="00EE7797"/>
    <w:rsid w:val="00EF14A1"/>
    <w:rsid w:val="00EF37BF"/>
    <w:rsid w:val="00EF4DFF"/>
    <w:rsid w:val="00EF5B54"/>
    <w:rsid w:val="00EF5B70"/>
    <w:rsid w:val="00EF6EB1"/>
    <w:rsid w:val="00EF7892"/>
    <w:rsid w:val="00F012DA"/>
    <w:rsid w:val="00F01AAB"/>
    <w:rsid w:val="00F01C49"/>
    <w:rsid w:val="00F0298A"/>
    <w:rsid w:val="00F077CB"/>
    <w:rsid w:val="00F12133"/>
    <w:rsid w:val="00F16F97"/>
    <w:rsid w:val="00F20474"/>
    <w:rsid w:val="00F25CD7"/>
    <w:rsid w:val="00F26989"/>
    <w:rsid w:val="00F3032B"/>
    <w:rsid w:val="00F30422"/>
    <w:rsid w:val="00F33129"/>
    <w:rsid w:val="00F37CFD"/>
    <w:rsid w:val="00F42DD1"/>
    <w:rsid w:val="00F441C0"/>
    <w:rsid w:val="00F446CD"/>
    <w:rsid w:val="00F448BC"/>
    <w:rsid w:val="00F5404C"/>
    <w:rsid w:val="00F550D6"/>
    <w:rsid w:val="00F55539"/>
    <w:rsid w:val="00F575AE"/>
    <w:rsid w:val="00F603C7"/>
    <w:rsid w:val="00F644CB"/>
    <w:rsid w:val="00F669F8"/>
    <w:rsid w:val="00F66A4E"/>
    <w:rsid w:val="00F67294"/>
    <w:rsid w:val="00F72F3F"/>
    <w:rsid w:val="00F73FB1"/>
    <w:rsid w:val="00F75CFA"/>
    <w:rsid w:val="00F77385"/>
    <w:rsid w:val="00F801E6"/>
    <w:rsid w:val="00F91CC0"/>
    <w:rsid w:val="00F94C5B"/>
    <w:rsid w:val="00F9556E"/>
    <w:rsid w:val="00F95CA1"/>
    <w:rsid w:val="00FA0D90"/>
    <w:rsid w:val="00FA1F1C"/>
    <w:rsid w:val="00FA5333"/>
    <w:rsid w:val="00FC0803"/>
    <w:rsid w:val="00FC0F3C"/>
    <w:rsid w:val="00FC6665"/>
    <w:rsid w:val="00FC7CB3"/>
    <w:rsid w:val="00FE0924"/>
    <w:rsid w:val="00FE0FB1"/>
    <w:rsid w:val="00FE2130"/>
    <w:rsid w:val="00FE7DE1"/>
    <w:rsid w:val="00FF0D7B"/>
    <w:rsid w:val="00FF408C"/>
    <w:rsid w:val="00FF6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1A09BB"/>
  <w15:docId w15:val="{04A158C0-8E9C-4388-A315-330A3E059B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sz w:val="20"/>
    </w:rPr>
  </w:style>
  <w:style w:type="paragraph" w:styleId="21">
    <w:name w:val="toc 2"/>
    <w:basedOn w:val="a"/>
    <w:next w:val="a"/>
    <w:autoRedefine/>
    <w:uiPriority w:val="39"/>
    <w:semiHidden/>
    <w:unhideWhenUsed/>
    <w:qFormat/>
    <w:rsid w:val="00BB5A1B"/>
    <w:pPr>
      <w:spacing w:after="100"/>
      <w:ind w:left="220"/>
    </w:pPr>
  </w:style>
  <w:style w:type="paragraph" w:styleId="3">
    <w:name w:val="toc 3"/>
    <w:basedOn w:val="a"/>
    <w:next w:val="a"/>
    <w:autoRedefine/>
    <w:uiPriority w:val="39"/>
    <w:unhideWhenUsed/>
    <w:qFormat/>
    <w:rsid w:val="00840CC7"/>
    <w:pPr>
      <w:spacing w:after="100" w:line="240" w:lineRule="auto"/>
    </w:pPr>
    <w:rPr>
      <w:bCs/>
      <w:sz w:val="20"/>
      <w:szCs w:val="20"/>
    </w:rPr>
  </w:style>
  <w:style w:type="character" w:styleId="a3">
    <w:name w:val="Strong"/>
    <w:basedOn w:val="a0"/>
    <w:uiPriority w:val="22"/>
    <w:qFormat/>
    <w:rsid w:val="00BB5A1B"/>
    <w:rPr>
      <w:b/>
      <w:bCs/>
    </w:rPr>
  </w:style>
  <w:style w:type="paragraph" w:styleId="a4">
    <w:name w:val="No Spacing"/>
    <w:uiPriority w:val="1"/>
    <w:qFormat/>
    <w:rsid w:val="00BB5A1B"/>
    <w:pPr>
      <w:spacing w:after="0" w:line="240" w:lineRule="auto"/>
    </w:pPr>
  </w:style>
  <w:style w:type="paragraph" w:styleId="a5">
    <w:name w:val="TOC Heading"/>
    <w:basedOn w:val="1"/>
    <w:next w:val="a"/>
    <w:uiPriority w:val="39"/>
    <w:unhideWhenUsed/>
    <w:qFormat/>
    <w:rsid w:val="00BB5A1B"/>
    <w:pPr>
      <w:outlineLvl w:val="9"/>
    </w:pPr>
  </w:style>
  <w:style w:type="paragraph" w:styleId="a6">
    <w:name w:val="header"/>
    <w:basedOn w:val="a"/>
    <w:link w:val="a7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F25CD7"/>
  </w:style>
  <w:style w:type="paragraph" w:styleId="a8">
    <w:name w:val="footer"/>
    <w:basedOn w:val="a"/>
    <w:link w:val="a9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F25CD7"/>
  </w:style>
  <w:style w:type="table" w:styleId="aa">
    <w:name w:val="Table Grid"/>
    <w:basedOn w:val="a1"/>
    <w:uiPriority w:val="59"/>
    <w:rsid w:val="00F25CD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b">
    <w:name w:val="Balloon Text"/>
    <w:basedOn w:val="a"/>
    <w:link w:val="ac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a1"/>
    <w:uiPriority w:val="61"/>
    <w:rsid w:val="00F448B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3">
    <w:name w:val="Light List Accent 3"/>
    <w:basedOn w:val="a1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2">
    <w:name w:val="Light List Accent 2"/>
    <w:basedOn w:val="a1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0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ad">
    <w:name w:val="Hyperlink"/>
    <w:basedOn w:val="a0"/>
    <w:uiPriority w:val="99"/>
    <w:unhideWhenUsed/>
    <w:rsid w:val="00F801E6"/>
    <w:rPr>
      <w:color w:val="0000FF" w:themeColor="hyperlink"/>
      <w:u w:val="single"/>
    </w:rPr>
  </w:style>
  <w:style w:type="paragraph" w:styleId="ae">
    <w:name w:val="Document Map"/>
    <w:basedOn w:val="a"/>
    <w:link w:val="af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8">
    <w:name w:val="toc 8"/>
    <w:basedOn w:val="a"/>
    <w:next w:val="a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af">
    <w:name w:val="Схема документа Знак"/>
    <w:basedOn w:val="a0"/>
    <w:link w:val="ae"/>
    <w:uiPriority w:val="99"/>
    <w:semiHidden/>
    <w:rsid w:val="00FE0924"/>
    <w:rPr>
      <w:rFonts w:ascii="Tahoma" w:hAnsi="Tahoma" w:cs="Tahoma"/>
      <w:sz w:val="16"/>
      <w:szCs w:val="16"/>
    </w:rPr>
  </w:style>
  <w:style w:type="table" w:styleId="-4">
    <w:name w:val="Light List Accent 4"/>
    <w:basedOn w:val="a1"/>
    <w:uiPriority w:val="61"/>
    <w:rsid w:val="00394767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a1"/>
    <w:uiPriority w:val="62"/>
    <w:rsid w:val="00211C6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2-1">
    <w:name w:val="Medium Grid 2 Accent 1"/>
    <w:basedOn w:val="a1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a1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6">
    <w:name w:val="Medium Grid 1 Accent 6"/>
    <w:basedOn w:val="a1"/>
    <w:uiPriority w:val="67"/>
    <w:rsid w:val="00451E89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5">
    <w:name w:val="Light Shading Accent 5"/>
    <w:basedOn w:val="a1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40">
    <w:name w:val="Light Shading Accent 4"/>
    <w:basedOn w:val="a1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9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SimulationReportTemplate_20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SimReport_Trebutcher">
      <a:majorFont>
        <a:latin typeface="Trebuchet MS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46AAC7-2917-4F5C-B83C-F13ED3BB55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SimulationReportTemplate_2007.dotx</Template>
  <TotalTime>0</TotalTime>
  <Pages>14</Pages>
  <Words>1061</Words>
  <Characters>6053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Simulation Report Template</vt:lpstr>
    </vt:vector>
  </TitlesOfParts>
  <Company>Solidworks</Company>
  <LinksUpToDate>false</LinksUpToDate>
  <CharactersWithSpaces>7100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Simulation Report Template</dc:title>
  <dc:creator>DJEsc</dc:creator>
  <cp:lastModifiedBy>DJEsc</cp:lastModifiedBy>
  <cp:revision>1</cp:revision>
  <dcterms:created xsi:type="dcterms:W3CDTF">2021-11-22T10:31:00Z</dcterms:created>
  <dcterms:modified xsi:type="dcterms:W3CDTF">2021-11-22T10:31:00Z</dcterms:modified>
</cp:coreProperties>
</file>